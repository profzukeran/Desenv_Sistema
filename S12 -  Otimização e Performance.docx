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11BB3" w14:textId="129F3893" w:rsidR="00E227A8" w:rsidRPr="00454835" w:rsidRDefault="622E2886" w:rsidP="622E2886">
      <w:pPr>
        <w:pStyle w:val="Ttulo9"/>
        <w:spacing w:line="288" w:lineRule="auto"/>
        <w:ind w:left="425" w:hanging="425"/>
        <w:rPr>
          <w:rFonts w:ascii="Poppins" w:hAnsi="Poppins" w:cs="Poppins"/>
        </w:rPr>
      </w:pPr>
      <w:r w:rsidRPr="622E2886">
        <w:rPr>
          <w:rFonts w:ascii="Poppins" w:hAnsi="Poppins" w:cs="Poppins"/>
        </w:rPr>
        <w:t>Roteiro de Atividade Prática</w:t>
      </w:r>
    </w:p>
    <w:p w14:paraId="4CF5E947" w14:textId="77777777" w:rsidR="00814E58" w:rsidRPr="00814E58" w:rsidRDefault="00814E58" w:rsidP="00814E58"/>
    <w:p w14:paraId="3859BC60" w14:textId="7A01095D" w:rsidR="00E227A8" w:rsidRPr="00814E58" w:rsidRDefault="00E227A8" w:rsidP="00E227A8">
      <w:pPr>
        <w:pStyle w:val="Ttulo9"/>
        <w:spacing w:line="288" w:lineRule="auto"/>
        <w:ind w:left="425" w:hanging="425"/>
        <w:jc w:val="left"/>
        <w:rPr>
          <w:rFonts w:ascii="Poppins Light" w:hAnsi="Poppins Light" w:cs="Poppins Light"/>
          <w:b w:val="0"/>
          <w:sz w:val="24"/>
          <w:szCs w:val="16"/>
        </w:rPr>
      </w:pPr>
      <w:r w:rsidRPr="4FD26A46">
        <w:rPr>
          <w:rFonts w:ascii="Poppins Light" w:hAnsi="Poppins Light" w:cs="Poppins Light"/>
          <w:b w:val="0"/>
          <w:sz w:val="24"/>
          <w:szCs w:val="24"/>
          <w:u w:val="none"/>
        </w:rPr>
        <w:t>Nome:</w:t>
      </w:r>
      <w:r w:rsidR="00814E58" w:rsidRPr="4FD26A46">
        <w:rPr>
          <w:rFonts w:ascii="Poppins Light" w:hAnsi="Poppins Light" w:cs="Poppins Light"/>
          <w:b w:val="0"/>
          <w:sz w:val="24"/>
          <w:szCs w:val="24"/>
          <w:u w:val="none"/>
        </w:rPr>
        <w:t xml:space="preserve"> </w:t>
      </w:r>
      <w:r w:rsidR="004E713D" w:rsidRPr="4FD26A46">
        <w:rPr>
          <w:rFonts w:ascii="Poppins Light" w:hAnsi="Poppins Light" w:cs="Poppins Light"/>
          <w:b w:val="0"/>
          <w:sz w:val="24"/>
          <w:szCs w:val="24"/>
        </w:rPr>
        <w:t xml:space="preserve">                                                                                    </w:t>
      </w:r>
      <w:r>
        <w:tab/>
      </w:r>
      <w:r w:rsidR="004E713D" w:rsidRPr="4FD26A46">
        <w:rPr>
          <w:rFonts w:ascii="Poppins Light" w:hAnsi="Poppins Light" w:cs="Poppins Light"/>
          <w:b w:val="0"/>
          <w:sz w:val="24"/>
          <w:szCs w:val="24"/>
          <w:u w:val="none"/>
        </w:rPr>
        <w:t xml:space="preserve"> </w:t>
      </w:r>
      <w:r w:rsidRPr="4FD26A46">
        <w:rPr>
          <w:rFonts w:ascii="Poppins Light" w:hAnsi="Poppins Light" w:cs="Poppins Light"/>
          <w:b w:val="0"/>
          <w:sz w:val="24"/>
          <w:szCs w:val="24"/>
          <w:u w:val="none"/>
        </w:rPr>
        <w:t>Turma</w:t>
      </w:r>
      <w:r w:rsidR="004E713D" w:rsidRPr="4FD26A46">
        <w:rPr>
          <w:rFonts w:ascii="Poppins Light" w:hAnsi="Poppins Light" w:cs="Poppins Light"/>
          <w:b w:val="0"/>
          <w:sz w:val="24"/>
          <w:szCs w:val="24"/>
          <w:u w:val="none"/>
        </w:rPr>
        <w:t xml:space="preserve">: </w:t>
      </w:r>
      <w:r w:rsidR="004E713D" w:rsidRPr="4FD26A46">
        <w:rPr>
          <w:rFonts w:ascii="Poppins Light" w:hAnsi="Poppins Light" w:cs="Poppins Light"/>
          <w:b w:val="0"/>
          <w:sz w:val="24"/>
          <w:szCs w:val="24"/>
        </w:rPr>
        <w:t xml:space="preserve">                            </w:t>
      </w:r>
      <w:r w:rsidRPr="4FD26A46">
        <w:rPr>
          <w:rFonts w:ascii="Poppins Light" w:hAnsi="Poppins Light" w:cs="Poppins Light"/>
          <w:b w:val="0"/>
          <w:color w:val="FFFFFF" w:themeColor="background1"/>
          <w:sz w:val="24"/>
          <w:szCs w:val="24"/>
        </w:rPr>
        <w:t>.</w:t>
      </w:r>
    </w:p>
    <w:p w14:paraId="150B4459" w14:textId="77777777" w:rsidR="0060776C" w:rsidRPr="00814E58" w:rsidRDefault="0060776C" w:rsidP="0060776C">
      <w:pPr>
        <w:spacing w:line="288" w:lineRule="auto"/>
        <w:jc w:val="both"/>
        <w:rPr>
          <w:rFonts w:ascii="Poppins Light" w:hAnsi="Poppins Light" w:cs="Poppins Light"/>
          <w:u w:val="single"/>
        </w:rPr>
      </w:pPr>
    </w:p>
    <w:p w14:paraId="2F69B115" w14:textId="42F81E7F" w:rsidR="00B93BC8" w:rsidRDefault="006703F8" w:rsidP="008164F2">
      <w:pPr>
        <w:rPr>
          <w:rFonts w:ascii="Poppins" w:hAnsi="Poppins" w:cs="Poppins"/>
          <w:b/>
          <w:bCs/>
          <w:noProof/>
          <w:sz w:val="32"/>
          <w:szCs w:val="32"/>
        </w:rPr>
      </w:pPr>
      <w:r>
        <w:rPr>
          <w:rFonts w:ascii="Poppins" w:hAnsi="Poppins" w:cs="Poppins"/>
          <w:b/>
          <w:bCs/>
          <w:noProof/>
          <w:sz w:val="32"/>
          <w:szCs w:val="32"/>
        </w:rPr>
        <w:t>Atividade</w:t>
      </w:r>
      <w:r w:rsidR="000D596E">
        <w:rPr>
          <w:rFonts w:ascii="Poppins" w:hAnsi="Poppins" w:cs="Poppins"/>
          <w:b/>
          <w:bCs/>
          <w:noProof/>
          <w:sz w:val="32"/>
          <w:szCs w:val="32"/>
        </w:rPr>
        <w:t xml:space="preserve">: </w:t>
      </w:r>
      <w:r w:rsidR="008164F2" w:rsidRPr="008164F2">
        <w:rPr>
          <w:rFonts w:ascii="Poppins" w:hAnsi="Poppins" w:cs="Poppins"/>
          <w:b/>
          <w:bCs/>
          <w:noProof/>
          <w:sz w:val="32"/>
          <w:szCs w:val="32"/>
        </w:rPr>
        <w:t xml:space="preserve">Otimização de </w:t>
      </w:r>
      <w:r w:rsidR="00CC1C2A">
        <w:rPr>
          <w:rFonts w:ascii="Poppins" w:hAnsi="Poppins" w:cs="Poppins"/>
          <w:b/>
          <w:bCs/>
          <w:noProof/>
          <w:sz w:val="32"/>
          <w:szCs w:val="32"/>
        </w:rPr>
        <w:t>p</w:t>
      </w:r>
      <w:r w:rsidR="008164F2" w:rsidRPr="008164F2">
        <w:rPr>
          <w:rFonts w:ascii="Poppins" w:hAnsi="Poppins" w:cs="Poppins"/>
          <w:b/>
          <w:bCs/>
          <w:noProof/>
          <w:sz w:val="32"/>
          <w:szCs w:val="32"/>
        </w:rPr>
        <w:t xml:space="preserve">erformance em </w:t>
      </w:r>
      <w:r w:rsidR="00CC1C2A">
        <w:rPr>
          <w:rFonts w:ascii="Poppins" w:hAnsi="Poppins" w:cs="Poppins"/>
          <w:b/>
          <w:bCs/>
          <w:noProof/>
          <w:sz w:val="32"/>
          <w:szCs w:val="32"/>
        </w:rPr>
        <w:t>a</w:t>
      </w:r>
      <w:r w:rsidR="008164F2" w:rsidRPr="008164F2">
        <w:rPr>
          <w:rFonts w:ascii="Poppins" w:hAnsi="Poppins" w:cs="Poppins"/>
          <w:b/>
          <w:bCs/>
          <w:noProof/>
          <w:sz w:val="32"/>
          <w:szCs w:val="32"/>
        </w:rPr>
        <w:t xml:space="preserve">plicações </w:t>
      </w:r>
      <w:r w:rsidR="00F230F5" w:rsidRPr="00492703">
        <w:rPr>
          <w:rFonts w:ascii="Poppins" w:hAnsi="Poppins" w:cs="Poppins"/>
          <w:b/>
          <w:bCs/>
          <w:i/>
          <w:iCs/>
          <w:noProof/>
          <w:sz w:val="32"/>
          <w:szCs w:val="32"/>
        </w:rPr>
        <w:t>front-end</w:t>
      </w:r>
    </w:p>
    <w:p w14:paraId="49DFB733" w14:textId="77777777" w:rsidR="008164F2" w:rsidRDefault="008164F2" w:rsidP="008164F2">
      <w:pPr>
        <w:rPr>
          <w:rFonts w:ascii="Poppins" w:hAnsi="Poppins" w:cs="Poppins"/>
          <w:b/>
          <w:bCs/>
          <w:noProof/>
          <w:sz w:val="32"/>
          <w:szCs w:val="32"/>
        </w:rPr>
      </w:pPr>
    </w:p>
    <w:p w14:paraId="3315F963" w14:textId="0DF10313" w:rsidR="008164F2" w:rsidRDefault="622E2886" w:rsidP="008164F2">
      <w:pPr>
        <w:rPr>
          <w:rFonts w:ascii="Poppins" w:hAnsi="Poppins" w:cs="Poppins"/>
          <w:noProof/>
        </w:rPr>
      </w:pPr>
      <w:r w:rsidRPr="622E2886">
        <w:rPr>
          <w:rFonts w:ascii="Poppins" w:hAnsi="Poppins" w:cs="Poppins"/>
          <w:noProof/>
        </w:rPr>
        <w:t xml:space="preserve">Você foi contratado por uma empresa de desenvolvimento de software para otimizar a performance de uma aplicação web em React. A aplicação apresenta problemas de lentidão ao carregar páginas com muitos componentes e imagens grandes. O objetivo desta atividade é implementar três técnicas de otimização: </w:t>
      </w:r>
      <w:r w:rsidRPr="622E2886">
        <w:rPr>
          <w:rFonts w:ascii="Poppins" w:hAnsi="Poppins" w:cs="Poppins"/>
          <w:b/>
          <w:bCs/>
          <w:noProof/>
        </w:rPr>
        <w:t>Lazy Loading</w:t>
      </w:r>
      <w:r w:rsidRPr="622E2886">
        <w:rPr>
          <w:rFonts w:ascii="Poppins" w:hAnsi="Poppins" w:cs="Poppins"/>
          <w:noProof/>
        </w:rPr>
        <w:t xml:space="preserve">, </w:t>
      </w:r>
      <w:r w:rsidRPr="622E2886">
        <w:rPr>
          <w:rFonts w:ascii="Poppins" w:hAnsi="Poppins" w:cs="Poppins"/>
          <w:b/>
          <w:bCs/>
          <w:noProof/>
        </w:rPr>
        <w:t>Code Splitting</w:t>
      </w:r>
      <w:r w:rsidRPr="622E2886">
        <w:rPr>
          <w:rFonts w:ascii="Poppins" w:hAnsi="Poppins" w:cs="Poppins"/>
          <w:noProof/>
        </w:rPr>
        <w:t xml:space="preserve"> e </w:t>
      </w:r>
      <w:r w:rsidRPr="622E2886">
        <w:rPr>
          <w:rFonts w:ascii="Poppins" w:hAnsi="Poppins" w:cs="Poppins"/>
          <w:b/>
          <w:bCs/>
          <w:noProof/>
        </w:rPr>
        <w:t>Minificação</w:t>
      </w:r>
      <w:r w:rsidRPr="622E2886">
        <w:rPr>
          <w:rFonts w:ascii="Poppins" w:hAnsi="Poppins" w:cs="Poppins"/>
          <w:noProof/>
        </w:rPr>
        <w:t>. Após a implementação, você deverá medir o impacto dessas técnicas na performance da aplicação.</w:t>
      </w:r>
    </w:p>
    <w:p w14:paraId="46897151" w14:textId="77777777" w:rsidR="008164F2" w:rsidRDefault="008164F2" w:rsidP="008164F2">
      <w:pPr>
        <w:rPr>
          <w:rFonts w:ascii="Poppins" w:hAnsi="Poppins" w:cs="Poppins"/>
          <w:noProof/>
        </w:rPr>
      </w:pPr>
    </w:p>
    <w:p w14:paraId="6BAF42A0" w14:textId="1171637B" w:rsidR="622E2886" w:rsidRDefault="622E2886" w:rsidP="622E2886">
      <w:pPr>
        <w:spacing w:line="259" w:lineRule="auto"/>
        <w:rPr>
          <w:rFonts w:ascii="Poppins" w:hAnsi="Poppins" w:cs="Poppins"/>
          <w:noProof/>
        </w:rPr>
      </w:pPr>
      <w:r w:rsidRPr="622E2886">
        <w:rPr>
          <w:rFonts w:ascii="Poppins" w:hAnsi="Poppins" w:cs="Poppins"/>
          <w:noProof/>
        </w:rPr>
        <w:t>Situação fictícia produzida pela SEDUC-SP.</w:t>
      </w:r>
    </w:p>
    <w:p w14:paraId="0DD68FC0" w14:textId="58878AE7" w:rsidR="622E2886" w:rsidRDefault="622E2886" w:rsidP="622E2886">
      <w:pPr>
        <w:rPr>
          <w:rFonts w:ascii="Segoe UI" w:eastAsia="Segoe UI" w:hAnsi="Segoe UI" w:cs="Segoe UI"/>
          <w:noProof/>
          <w:color w:val="333333"/>
          <w:sz w:val="18"/>
          <w:szCs w:val="18"/>
        </w:rPr>
      </w:pPr>
    </w:p>
    <w:p w14:paraId="0893F021" w14:textId="0F292590" w:rsidR="008164F2" w:rsidRPr="008164F2" w:rsidRDefault="008164F2" w:rsidP="008164F2">
      <w:pPr>
        <w:rPr>
          <w:rFonts w:ascii="Poppins" w:hAnsi="Poppins" w:cs="Poppins"/>
          <w:b/>
          <w:bCs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1. Preparação do </w:t>
      </w:r>
      <w:r w:rsidR="00CC1C2A">
        <w:rPr>
          <w:rFonts w:ascii="Poppins" w:hAnsi="Poppins" w:cs="Poppins"/>
          <w:b/>
          <w:bCs/>
          <w:noProof/>
        </w:rPr>
        <w:t>a</w:t>
      </w:r>
      <w:r w:rsidRPr="008164F2">
        <w:rPr>
          <w:rFonts w:ascii="Poppins" w:hAnsi="Poppins" w:cs="Poppins"/>
          <w:b/>
          <w:bCs/>
          <w:noProof/>
        </w:rPr>
        <w:t>mbiente</w:t>
      </w:r>
    </w:p>
    <w:p w14:paraId="2E6FDADC" w14:textId="77777777" w:rsidR="008164F2" w:rsidRDefault="622E2886" w:rsidP="008164F2">
      <w:pPr>
        <w:rPr>
          <w:rFonts w:ascii="Poppins" w:hAnsi="Poppins" w:cs="Poppins"/>
          <w:noProof/>
        </w:rPr>
      </w:pPr>
      <w:r w:rsidRPr="622E2886">
        <w:rPr>
          <w:rFonts w:ascii="Poppins" w:hAnsi="Poppins" w:cs="Poppins"/>
          <w:noProof/>
        </w:rPr>
        <w:t xml:space="preserve">Antes de iniciar a otimização, certifique-se de que a aplicação React já está configurada. Se ainda não tem uma aplicação, crie uma com </w:t>
      </w:r>
      <w:r w:rsidRPr="622E2886">
        <w:rPr>
          <w:rFonts w:ascii="Poppins" w:hAnsi="Poppins" w:cs="Poppins"/>
          <w:b/>
          <w:bCs/>
          <w:noProof/>
        </w:rPr>
        <w:t>Create React App</w:t>
      </w:r>
      <w:r w:rsidRPr="622E2886">
        <w:rPr>
          <w:rFonts w:ascii="Poppins" w:hAnsi="Poppins" w:cs="Poppins"/>
          <w:noProof/>
        </w:rPr>
        <w:t>:</w:t>
      </w:r>
    </w:p>
    <w:p w14:paraId="05B56995" w14:textId="77777777" w:rsidR="00492703" w:rsidRPr="008164F2" w:rsidRDefault="00492703" w:rsidP="008164F2">
      <w:pPr>
        <w:rPr>
          <w:rFonts w:ascii="Poppins" w:hAnsi="Poppins" w:cs="Poppins"/>
          <w:noProof/>
        </w:rPr>
      </w:pPr>
    </w:p>
    <w:p w14:paraId="1B5941D0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npx create-react-app performance-optimization</w:t>
      </w:r>
    </w:p>
    <w:p w14:paraId="54F26323" w14:textId="4A3E84E1" w:rsid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cd performance-optimization</w:t>
      </w:r>
    </w:p>
    <w:p w14:paraId="546221D3" w14:textId="77777777" w:rsidR="008164F2" w:rsidRDefault="008164F2" w:rsidP="008164F2">
      <w:pPr>
        <w:rPr>
          <w:rFonts w:ascii="Poppins" w:hAnsi="Poppins" w:cs="Poppins"/>
          <w:noProof/>
        </w:rPr>
      </w:pPr>
    </w:p>
    <w:p w14:paraId="3C430D4F" w14:textId="07C87999" w:rsidR="008164F2" w:rsidRDefault="008164F2" w:rsidP="008164F2">
      <w:pPr>
        <w:rPr>
          <w:rFonts w:ascii="Poppins" w:hAnsi="Poppins" w:cs="Poppins"/>
          <w:b/>
          <w:bCs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2. Lazy Loading de </w:t>
      </w:r>
      <w:r w:rsidR="00CC1C2A">
        <w:rPr>
          <w:rFonts w:ascii="Poppins" w:hAnsi="Poppins" w:cs="Poppins"/>
          <w:b/>
          <w:bCs/>
          <w:noProof/>
        </w:rPr>
        <w:t>i</w:t>
      </w:r>
      <w:r w:rsidRPr="008164F2">
        <w:rPr>
          <w:rFonts w:ascii="Poppins" w:hAnsi="Poppins" w:cs="Poppins"/>
          <w:b/>
          <w:bCs/>
          <w:noProof/>
        </w:rPr>
        <w:t xml:space="preserve">magens e </w:t>
      </w:r>
      <w:r w:rsidR="00CC1C2A">
        <w:rPr>
          <w:rFonts w:ascii="Poppins" w:hAnsi="Poppins" w:cs="Poppins"/>
          <w:b/>
          <w:bCs/>
          <w:noProof/>
        </w:rPr>
        <w:t>c</w:t>
      </w:r>
      <w:r w:rsidRPr="008164F2">
        <w:rPr>
          <w:rFonts w:ascii="Poppins" w:hAnsi="Poppins" w:cs="Poppins"/>
          <w:b/>
          <w:bCs/>
          <w:noProof/>
        </w:rPr>
        <w:t>omponentes</w:t>
      </w:r>
    </w:p>
    <w:p w14:paraId="5C696EBB" w14:textId="77777777" w:rsidR="00492703" w:rsidRPr="008164F2" w:rsidRDefault="00492703" w:rsidP="008164F2">
      <w:pPr>
        <w:rPr>
          <w:rFonts w:ascii="Poppins" w:hAnsi="Poppins" w:cs="Poppins"/>
          <w:b/>
          <w:bCs/>
          <w:noProof/>
        </w:rPr>
      </w:pPr>
    </w:p>
    <w:p w14:paraId="214D6B3A" w14:textId="77777777" w:rsidR="000B2228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>Objetivo</w:t>
      </w:r>
      <w:r w:rsidRPr="008164F2">
        <w:rPr>
          <w:rFonts w:ascii="Poppins" w:hAnsi="Poppins" w:cs="Poppins"/>
          <w:noProof/>
        </w:rPr>
        <w:t>: Carregar imagens e</w:t>
      </w:r>
    </w:p>
    <w:p w14:paraId="736274C6" w14:textId="6ED5F60E" w:rsid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componentes apenas quando necessário, melhorando o tempo de carregamento inicial da página.</w:t>
      </w:r>
    </w:p>
    <w:p w14:paraId="6A8B8B99" w14:textId="77777777" w:rsidR="00492703" w:rsidRPr="008164F2" w:rsidRDefault="00492703" w:rsidP="008164F2">
      <w:pPr>
        <w:rPr>
          <w:rFonts w:ascii="Poppins" w:hAnsi="Poppins" w:cs="Poppins"/>
          <w:noProof/>
        </w:rPr>
      </w:pPr>
    </w:p>
    <w:p w14:paraId="2E8F6CF4" w14:textId="5C27E2B9" w:rsidR="00492703" w:rsidRPr="008164F2" w:rsidRDefault="008164F2" w:rsidP="008164F2">
      <w:pPr>
        <w:rPr>
          <w:rFonts w:ascii="Poppins" w:hAnsi="Poppins" w:cs="Poppins"/>
          <w:b/>
          <w:bCs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2.1 Lazy </w:t>
      </w:r>
      <w:r w:rsidR="00CC1C2A">
        <w:rPr>
          <w:rFonts w:ascii="Poppins" w:hAnsi="Poppins" w:cs="Poppins"/>
          <w:b/>
          <w:bCs/>
          <w:noProof/>
        </w:rPr>
        <w:t>l</w:t>
      </w:r>
      <w:r w:rsidRPr="008164F2">
        <w:rPr>
          <w:rFonts w:ascii="Poppins" w:hAnsi="Poppins" w:cs="Poppins"/>
          <w:b/>
          <w:bCs/>
          <w:noProof/>
        </w:rPr>
        <w:t xml:space="preserve">oading de </w:t>
      </w:r>
      <w:r w:rsidR="00CC1C2A">
        <w:rPr>
          <w:rFonts w:ascii="Poppins" w:hAnsi="Poppins" w:cs="Poppins"/>
          <w:b/>
          <w:bCs/>
          <w:noProof/>
        </w:rPr>
        <w:t>i</w:t>
      </w:r>
      <w:r w:rsidRPr="008164F2">
        <w:rPr>
          <w:rFonts w:ascii="Poppins" w:hAnsi="Poppins" w:cs="Poppins"/>
          <w:b/>
          <w:bCs/>
          <w:noProof/>
        </w:rPr>
        <w:t>magens</w:t>
      </w:r>
    </w:p>
    <w:p w14:paraId="233C57D4" w14:textId="69DC9620" w:rsidR="008164F2" w:rsidRPr="008164F2" w:rsidRDefault="008164F2" w:rsidP="008164F2">
      <w:pPr>
        <w:numPr>
          <w:ilvl w:val="0"/>
          <w:numId w:val="139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CC1C2A">
        <w:rPr>
          <w:rFonts w:ascii="Poppins" w:hAnsi="Poppins" w:cs="Poppins"/>
          <w:b/>
          <w:bCs/>
          <w:noProof/>
        </w:rPr>
        <w:t>p</w:t>
      </w:r>
      <w:r w:rsidRPr="008164F2">
        <w:rPr>
          <w:rFonts w:ascii="Poppins" w:hAnsi="Poppins" w:cs="Poppins"/>
          <w:b/>
          <w:bCs/>
          <w:noProof/>
        </w:rPr>
        <w:t>asso</w:t>
      </w:r>
      <w:r w:rsidRPr="008164F2">
        <w:rPr>
          <w:rFonts w:ascii="Poppins" w:hAnsi="Poppins" w:cs="Poppins"/>
          <w:noProof/>
        </w:rPr>
        <w:t>:</w:t>
      </w:r>
    </w:p>
    <w:p w14:paraId="5D0219B5" w14:textId="77777777" w:rsidR="008164F2" w:rsidRPr="008164F2" w:rsidRDefault="008164F2" w:rsidP="008164F2">
      <w:pPr>
        <w:numPr>
          <w:ilvl w:val="1"/>
          <w:numId w:val="139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Localize todas as tags &lt;img&gt; no seu código.</w:t>
      </w:r>
    </w:p>
    <w:p w14:paraId="34A12FB6" w14:textId="77777777" w:rsidR="008164F2" w:rsidRPr="008164F2" w:rsidRDefault="008164F2" w:rsidP="008164F2">
      <w:pPr>
        <w:numPr>
          <w:ilvl w:val="1"/>
          <w:numId w:val="139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Adicione o atributo loading="lazy" a essas imagens:</w:t>
      </w:r>
    </w:p>
    <w:p w14:paraId="26B035BB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lastRenderedPageBreak/>
        <w:t>html</w:t>
      </w:r>
    </w:p>
    <w:p w14:paraId="0C90CB36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</w:p>
    <w:p w14:paraId="09C3BE32" w14:textId="7E0B24D4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&lt;img src="path-to-image.jpg" alt="description" loading="lazy" /&gt;</w:t>
      </w:r>
    </w:p>
    <w:p w14:paraId="356439E3" w14:textId="77777777" w:rsidR="008164F2" w:rsidRDefault="008164F2" w:rsidP="008164F2">
      <w:pPr>
        <w:numPr>
          <w:ilvl w:val="1"/>
          <w:numId w:val="139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Esse atributo nativo faz com que as imagens sejam carregadas apenas quando o usuário rola a página até a área onde elas estão.</w:t>
      </w:r>
    </w:p>
    <w:p w14:paraId="27F3829D" w14:textId="30EA26F7" w:rsidR="00AB46CF" w:rsidRDefault="00AB46CF" w:rsidP="00AB46CF">
      <w:pPr>
        <w:ind w:left="1440"/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t>Caso não tenha nada</w:t>
      </w:r>
      <w:r w:rsidR="00802DBF">
        <w:rPr>
          <w:rFonts w:ascii="Poppins" w:hAnsi="Poppins" w:cs="Poppins"/>
          <w:noProof/>
        </w:rPr>
        <w:t>,</w:t>
      </w:r>
      <w:r>
        <w:rPr>
          <w:rFonts w:ascii="Poppins" w:hAnsi="Poppins" w:cs="Poppins"/>
          <w:noProof/>
        </w:rPr>
        <w:t xml:space="preserve"> vou propor um código exemplo</w:t>
      </w:r>
      <w:r w:rsidR="00C93F04">
        <w:rPr>
          <w:rFonts w:ascii="Poppins" w:hAnsi="Poppins" w:cs="Poppins"/>
          <w:noProof/>
        </w:rPr>
        <w:t xml:space="preserve"> (apenas par</w:t>
      </w:r>
      <w:r w:rsidR="00802DBF">
        <w:rPr>
          <w:rFonts w:ascii="Poppins" w:hAnsi="Poppins" w:cs="Poppins"/>
          <w:noProof/>
        </w:rPr>
        <w:t>a</w:t>
      </w:r>
      <w:r w:rsidR="00C93F04">
        <w:rPr>
          <w:rFonts w:ascii="Poppins" w:hAnsi="Poppins" w:cs="Poppins"/>
          <w:noProof/>
        </w:rPr>
        <w:t xml:space="preserve"> você praticar e entender )</w:t>
      </w:r>
      <w:r>
        <w:rPr>
          <w:rFonts w:ascii="Poppins" w:hAnsi="Poppins" w:cs="Poppins"/>
          <w:noProof/>
        </w:rPr>
        <w:t>:</w:t>
      </w:r>
    </w:p>
    <w:p w14:paraId="27958F2E" w14:textId="77777777" w:rsidR="00AB46CF" w:rsidRPr="00AB46CF" w:rsidRDefault="00AB46CF" w:rsidP="00AB46CF">
      <w:pPr>
        <w:ind w:left="1440"/>
        <w:rPr>
          <w:rFonts w:ascii="Poppins" w:hAnsi="Poppins" w:cs="Poppins"/>
          <w:noProof/>
        </w:rPr>
      </w:pPr>
      <w:r w:rsidRPr="00AB46CF">
        <w:rPr>
          <w:rFonts w:ascii="Poppins" w:hAnsi="Poppins" w:cs="Poppins"/>
          <w:noProof/>
        </w:rPr>
        <w:t>Edite o arquivo src/App.js para incluir o código abaixo:</w:t>
      </w:r>
    </w:p>
    <w:p w14:paraId="287BBA96" w14:textId="77777777" w:rsidR="00AB46CF" w:rsidRPr="0044400A" w:rsidRDefault="00AB46CF" w:rsidP="00AB46CF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 from 'react';</w:t>
      </w:r>
    </w:p>
    <w:p w14:paraId="169F8902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function App() {</w:t>
      </w:r>
    </w:p>
    <w:p w14:paraId="0157C129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return (</w:t>
      </w:r>
    </w:p>
    <w:p w14:paraId="1E99F48C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&lt;div className="App"&gt;</w:t>
      </w:r>
    </w:p>
    <w:p w14:paraId="1347709C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&lt;h1&gt;Lazy Loading Example&lt;/h1&gt;</w:t>
      </w:r>
    </w:p>
    <w:p w14:paraId="36B7D62B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    </w:t>
      </w:r>
      <w:r w:rsidRPr="001F4B4E">
        <w:rPr>
          <w:rFonts w:ascii="Poppins" w:hAnsi="Poppins" w:cs="Poppins"/>
          <w:noProof/>
        </w:rPr>
        <w:t>&lt;p&gt;Role a página para ver o carregamento da imagem.&lt;/p&gt;</w:t>
      </w:r>
    </w:p>
    <w:p w14:paraId="45A00860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</w:p>
    <w:p w14:paraId="276E1774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{/* Espaço vazio para forçar rolagem */}</w:t>
      </w:r>
    </w:p>
    <w:p w14:paraId="4586890B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1F4B4E">
        <w:rPr>
          <w:rFonts w:ascii="Poppins" w:hAnsi="Poppins" w:cs="Poppins"/>
          <w:noProof/>
        </w:rPr>
        <w:t xml:space="preserve">      </w:t>
      </w:r>
      <w:r w:rsidRPr="0044400A">
        <w:rPr>
          <w:rFonts w:ascii="Poppins" w:hAnsi="Poppins" w:cs="Poppins"/>
          <w:noProof/>
          <w:lang w:val="en-GB"/>
        </w:rPr>
        <w:t>&lt;div style={{ height: '1000px', backgroundColor: '#f0f0f0' }}&gt;</w:t>
      </w:r>
    </w:p>
    <w:p w14:paraId="554444E9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      </w:t>
      </w:r>
      <w:r w:rsidRPr="001F4B4E">
        <w:rPr>
          <w:rFonts w:ascii="Poppins" w:hAnsi="Poppins" w:cs="Poppins"/>
          <w:noProof/>
        </w:rPr>
        <w:t>&lt;p&gt;Área inicial sem imagem (Role para baixo)&lt;/p&gt;</w:t>
      </w:r>
    </w:p>
    <w:p w14:paraId="37147749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&lt;/div&gt;</w:t>
      </w:r>
    </w:p>
    <w:p w14:paraId="273100CA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</w:p>
    <w:p w14:paraId="1DF813FC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{/* Imagem com Lazy Loading */}</w:t>
      </w:r>
    </w:p>
    <w:p w14:paraId="512372C7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&lt;div&gt;</w:t>
      </w:r>
    </w:p>
    <w:p w14:paraId="57F71A07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  &lt;h2&gt;Imagem com Lazy Loading:&lt;/h2&gt;</w:t>
      </w:r>
    </w:p>
    <w:p w14:paraId="3DAE614D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1F4B4E">
        <w:rPr>
          <w:rFonts w:ascii="Poppins" w:hAnsi="Poppins" w:cs="Poppins"/>
          <w:noProof/>
        </w:rPr>
        <w:t xml:space="preserve">        </w:t>
      </w:r>
      <w:r w:rsidRPr="0044400A">
        <w:rPr>
          <w:rFonts w:ascii="Poppins" w:hAnsi="Poppins" w:cs="Poppins"/>
          <w:noProof/>
          <w:lang w:val="en-GB"/>
        </w:rPr>
        <w:t xml:space="preserve">&lt;img </w:t>
      </w:r>
    </w:p>
    <w:p w14:paraId="65D789E2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src="https://via.placeholder.com/800x400" </w:t>
      </w:r>
    </w:p>
    <w:p w14:paraId="18D184D0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alt="Placeholder" </w:t>
      </w:r>
    </w:p>
    <w:p w14:paraId="38E0CDA5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loading="lazy" </w:t>
      </w:r>
    </w:p>
    <w:p w14:paraId="233E019E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width="800" </w:t>
      </w:r>
    </w:p>
    <w:p w14:paraId="1CD0D99A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        </w:t>
      </w:r>
      <w:r w:rsidRPr="001F4B4E">
        <w:rPr>
          <w:rFonts w:ascii="Poppins" w:hAnsi="Poppins" w:cs="Poppins"/>
          <w:noProof/>
        </w:rPr>
        <w:t>height="400"</w:t>
      </w:r>
    </w:p>
    <w:p w14:paraId="13389C33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  /&gt;</w:t>
      </w:r>
    </w:p>
    <w:p w14:paraId="7DCD0D4A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&lt;/div&gt;</w:t>
      </w:r>
    </w:p>
    <w:p w14:paraId="3E83DC00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</w:p>
    <w:p w14:paraId="639BB940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 xml:space="preserve">      {/* Conteúdo adicional após a imagem */}</w:t>
      </w:r>
    </w:p>
    <w:p w14:paraId="681EB080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1F4B4E">
        <w:rPr>
          <w:rFonts w:ascii="Poppins" w:hAnsi="Poppins" w:cs="Poppins"/>
          <w:noProof/>
        </w:rPr>
        <w:t xml:space="preserve">      </w:t>
      </w:r>
      <w:r w:rsidRPr="0044400A">
        <w:rPr>
          <w:rFonts w:ascii="Poppins" w:hAnsi="Poppins" w:cs="Poppins"/>
          <w:noProof/>
          <w:lang w:val="en-GB"/>
        </w:rPr>
        <w:t>&lt;div style={{ height: '500px', backgroundColor: '#f0f0f0' }}&gt;</w:t>
      </w:r>
    </w:p>
    <w:p w14:paraId="7C66200C" w14:textId="77777777" w:rsidR="001F4B4E" w:rsidRPr="001F4B4E" w:rsidRDefault="001F4B4E" w:rsidP="001F4B4E">
      <w:pPr>
        <w:ind w:left="1440"/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      </w:t>
      </w:r>
      <w:r w:rsidRPr="001F4B4E">
        <w:rPr>
          <w:rFonts w:ascii="Poppins" w:hAnsi="Poppins" w:cs="Poppins"/>
          <w:noProof/>
        </w:rPr>
        <w:t>&lt;p&gt;Conteúdo adicional após a imagem&lt;/p&gt;</w:t>
      </w:r>
    </w:p>
    <w:p w14:paraId="74E86EBB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1F4B4E">
        <w:rPr>
          <w:rFonts w:ascii="Poppins" w:hAnsi="Poppins" w:cs="Poppins"/>
          <w:noProof/>
        </w:rPr>
        <w:t xml:space="preserve">      </w:t>
      </w:r>
      <w:r w:rsidRPr="0044400A">
        <w:rPr>
          <w:rFonts w:ascii="Poppins" w:hAnsi="Poppins" w:cs="Poppins"/>
          <w:noProof/>
          <w:lang w:val="en-GB"/>
        </w:rPr>
        <w:t>&lt;/div&gt;</w:t>
      </w:r>
    </w:p>
    <w:p w14:paraId="13ECFE3D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&lt;/div&gt;</w:t>
      </w:r>
    </w:p>
    <w:p w14:paraId="05E218D8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lastRenderedPageBreak/>
        <w:t xml:space="preserve">  );</w:t>
      </w:r>
    </w:p>
    <w:p w14:paraId="4DDFD02A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}</w:t>
      </w:r>
    </w:p>
    <w:p w14:paraId="1E41AFDB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lang w:val="en-GB"/>
        </w:rPr>
      </w:pPr>
    </w:p>
    <w:p w14:paraId="082893DC" w14:textId="59041ACE" w:rsidR="001F4B4E" w:rsidRPr="0044400A" w:rsidRDefault="001F4B4E" w:rsidP="001F4B4E">
      <w:pPr>
        <w:ind w:left="1440"/>
        <w:rPr>
          <w:rFonts w:ascii="Poppins" w:hAnsi="Poppins" w:cs="Poppins"/>
          <w:noProof/>
          <w:u w:val="single"/>
          <w:lang w:val="en-GB"/>
        </w:rPr>
      </w:pPr>
      <w:r w:rsidRPr="0044400A">
        <w:rPr>
          <w:rFonts w:ascii="Poppins" w:hAnsi="Poppins" w:cs="Poppins"/>
          <w:noProof/>
          <w:lang w:val="en-GB"/>
        </w:rPr>
        <w:t>export default App;</w:t>
      </w:r>
    </w:p>
    <w:p w14:paraId="02570DE6" w14:textId="77777777" w:rsidR="001F4B4E" w:rsidRPr="0044400A" w:rsidRDefault="001F4B4E" w:rsidP="001F4B4E">
      <w:pPr>
        <w:ind w:left="1440"/>
        <w:rPr>
          <w:rFonts w:ascii="Poppins" w:hAnsi="Poppins" w:cs="Poppins"/>
          <w:noProof/>
          <w:u w:val="single"/>
          <w:lang w:val="en-GB"/>
        </w:rPr>
      </w:pPr>
    </w:p>
    <w:p w14:paraId="47F1689F" w14:textId="6F799FB2" w:rsidR="001F4B4E" w:rsidRPr="001F4B4E" w:rsidRDefault="001F4B4E" w:rsidP="001F4B4E">
      <w:pPr>
        <w:ind w:left="1440"/>
        <w:rPr>
          <w:rFonts w:ascii="Poppins" w:hAnsi="Poppins" w:cs="Poppins"/>
          <w:b/>
          <w:bCs/>
          <w:noProof/>
        </w:rPr>
      </w:pPr>
      <w:r w:rsidRPr="001F4B4E">
        <w:rPr>
          <w:rFonts w:ascii="Poppins" w:hAnsi="Poppins" w:cs="Poppins"/>
          <w:b/>
          <w:bCs/>
          <w:noProof/>
        </w:rPr>
        <w:t>Explicação</w:t>
      </w:r>
      <w:r>
        <w:rPr>
          <w:rFonts w:ascii="Poppins" w:hAnsi="Poppins" w:cs="Poppins"/>
          <w:b/>
          <w:bCs/>
          <w:noProof/>
        </w:rPr>
        <w:t xml:space="preserve"> desse código</w:t>
      </w:r>
    </w:p>
    <w:p w14:paraId="13477408" w14:textId="78661820" w:rsidR="001F4B4E" w:rsidRPr="001F4B4E" w:rsidRDefault="001F4B4E" w:rsidP="00425DB2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b/>
          <w:bCs/>
          <w:noProof/>
        </w:rPr>
        <w:t>Lazy Loading</w:t>
      </w:r>
      <w:r w:rsidRPr="001F4B4E">
        <w:rPr>
          <w:rFonts w:ascii="Poppins" w:hAnsi="Poppins" w:cs="Poppins"/>
          <w:noProof/>
        </w:rPr>
        <w:t xml:space="preserve">: </w:t>
      </w:r>
      <w:r w:rsidR="00802DBF">
        <w:rPr>
          <w:rFonts w:ascii="Poppins" w:hAnsi="Poppins" w:cs="Poppins"/>
          <w:noProof/>
        </w:rPr>
        <w:t>o</w:t>
      </w:r>
      <w:r w:rsidRPr="001F4B4E">
        <w:rPr>
          <w:rFonts w:ascii="Poppins" w:hAnsi="Poppins" w:cs="Poppins"/>
          <w:noProof/>
        </w:rPr>
        <w:t xml:space="preserve"> atributo loading="lazy" no elemento &lt;img&gt; faz com que a imagem seja carregada apenas quando o usuário rola até ela.</w:t>
      </w:r>
    </w:p>
    <w:p w14:paraId="373B0955" w14:textId="7FB86C72" w:rsidR="001F4B4E" w:rsidRPr="001F4B4E" w:rsidRDefault="622E2886" w:rsidP="00425DB2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rPr>
          <w:rFonts w:ascii="Poppins" w:hAnsi="Poppins" w:cs="Poppins"/>
          <w:noProof/>
        </w:rPr>
      </w:pPr>
      <w:r w:rsidRPr="622E2886">
        <w:rPr>
          <w:rFonts w:ascii="Poppins" w:hAnsi="Poppins" w:cs="Poppins"/>
          <w:b/>
          <w:bCs/>
          <w:noProof/>
        </w:rPr>
        <w:t>Placeholder Image</w:t>
      </w:r>
      <w:r w:rsidRPr="622E2886">
        <w:rPr>
          <w:rFonts w:ascii="Poppins" w:hAnsi="Poppins" w:cs="Poppins"/>
          <w:noProof/>
        </w:rPr>
        <w:t xml:space="preserve">: </w:t>
      </w:r>
      <w:r w:rsidR="00802DBF">
        <w:rPr>
          <w:rFonts w:ascii="Poppins" w:hAnsi="Poppins" w:cs="Poppins"/>
          <w:noProof/>
        </w:rPr>
        <w:t>a</w:t>
      </w:r>
      <w:r w:rsidRPr="622E2886">
        <w:rPr>
          <w:rFonts w:ascii="Poppins" w:hAnsi="Poppins" w:cs="Poppins"/>
          <w:noProof/>
        </w:rPr>
        <w:t xml:space="preserve"> imagem usada é um placeholder (</w:t>
      </w:r>
      <w:hyperlink r:id="rId10">
        <w:r w:rsidRPr="622E2886">
          <w:rPr>
            <w:rStyle w:val="Hyperlink"/>
            <w:rFonts w:ascii="Poppins" w:hAnsi="Poppins" w:cs="Poppins"/>
            <w:noProof/>
          </w:rPr>
          <w:t>https://via.placeholder.com/800x400</w:t>
        </w:r>
      </w:hyperlink>
      <w:r w:rsidRPr="622E2886">
        <w:rPr>
          <w:rFonts w:ascii="Poppins" w:hAnsi="Poppins" w:cs="Poppins"/>
          <w:noProof/>
        </w:rPr>
        <w:t>. Acesso em: 9 dez. 2024.), mas você pode substituí-la por uma imagem real.</w:t>
      </w:r>
    </w:p>
    <w:p w14:paraId="6EE1E515" w14:textId="4B2B3D26" w:rsidR="001F4B4E" w:rsidRPr="00F52445" w:rsidRDefault="00802DBF" w:rsidP="00E11A83">
      <w:p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t xml:space="preserve">               </w:t>
      </w:r>
      <w:r w:rsidR="001F4B4E" w:rsidRPr="00F52445">
        <w:rPr>
          <w:rFonts w:ascii="Poppins" w:hAnsi="Poppins" w:cs="Poppins"/>
          <w:noProof/>
        </w:rPr>
        <w:t>4. Teste</w:t>
      </w:r>
    </w:p>
    <w:p w14:paraId="6B1E4359" w14:textId="6125561C" w:rsidR="001F4B4E" w:rsidRPr="001F4B4E" w:rsidRDefault="001F4B4E" w:rsidP="00425DB2">
      <w:pPr>
        <w:numPr>
          <w:ilvl w:val="0"/>
          <w:numId w:val="149"/>
        </w:numPr>
        <w:tabs>
          <w:tab w:val="clear" w:pos="720"/>
          <w:tab w:val="num" w:pos="1428"/>
        </w:tabs>
        <w:ind w:left="1428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>Quando você rodar a aplicação (npm start), verá uma página com uma área inicial sem imagens</w:t>
      </w:r>
      <w:r w:rsidR="00802DBF">
        <w:rPr>
          <w:rFonts w:ascii="Poppins" w:hAnsi="Poppins" w:cs="Poppins"/>
          <w:noProof/>
        </w:rPr>
        <w:t>;</w:t>
      </w:r>
    </w:p>
    <w:p w14:paraId="030A9CC1" w14:textId="77777777" w:rsidR="001F4B4E" w:rsidRPr="001F4B4E" w:rsidRDefault="001F4B4E" w:rsidP="00425DB2">
      <w:pPr>
        <w:numPr>
          <w:ilvl w:val="0"/>
          <w:numId w:val="149"/>
        </w:numPr>
        <w:tabs>
          <w:tab w:val="clear" w:pos="720"/>
          <w:tab w:val="num" w:pos="1428"/>
        </w:tabs>
        <w:ind w:left="1428"/>
        <w:rPr>
          <w:rFonts w:ascii="Poppins" w:hAnsi="Poppins" w:cs="Poppins"/>
          <w:noProof/>
        </w:rPr>
      </w:pPr>
      <w:r w:rsidRPr="001F4B4E">
        <w:rPr>
          <w:rFonts w:ascii="Poppins" w:hAnsi="Poppins" w:cs="Poppins"/>
          <w:noProof/>
        </w:rPr>
        <w:t>Ao rolar para baixo, a imagem será carregada de forma dinâmica, otimizando o tempo de carregamento inicial.</w:t>
      </w:r>
    </w:p>
    <w:p w14:paraId="4C497B49" w14:textId="77777777" w:rsidR="001F4B4E" w:rsidRPr="008164F2" w:rsidRDefault="001F4B4E" w:rsidP="00AB46CF">
      <w:pPr>
        <w:ind w:left="1440"/>
        <w:rPr>
          <w:rFonts w:ascii="Poppins" w:hAnsi="Poppins" w:cs="Poppins"/>
          <w:noProof/>
        </w:rPr>
      </w:pPr>
    </w:p>
    <w:p w14:paraId="610D9C5E" w14:textId="735139B7" w:rsidR="008164F2" w:rsidRPr="008164F2" w:rsidRDefault="008164F2" w:rsidP="008164F2">
      <w:pPr>
        <w:rPr>
          <w:rFonts w:ascii="Poppins" w:hAnsi="Poppins" w:cs="Poppins"/>
          <w:b/>
          <w:bCs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2.2 Lazy Loading de </w:t>
      </w:r>
      <w:r w:rsidR="00CC1C2A">
        <w:rPr>
          <w:rFonts w:ascii="Poppins" w:hAnsi="Poppins" w:cs="Poppins"/>
          <w:b/>
          <w:bCs/>
          <w:noProof/>
        </w:rPr>
        <w:t>c</w:t>
      </w:r>
      <w:r w:rsidRPr="008164F2">
        <w:rPr>
          <w:rFonts w:ascii="Poppins" w:hAnsi="Poppins" w:cs="Poppins"/>
          <w:b/>
          <w:bCs/>
          <w:noProof/>
        </w:rPr>
        <w:t>omponentes</w:t>
      </w:r>
    </w:p>
    <w:p w14:paraId="6234B95C" w14:textId="6F15E339" w:rsidR="008164F2" w:rsidRPr="008164F2" w:rsidRDefault="008164F2" w:rsidP="008164F2">
      <w:pPr>
        <w:numPr>
          <w:ilvl w:val="0"/>
          <w:numId w:val="140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F230F5" w:rsidRPr="008164F2">
        <w:rPr>
          <w:rFonts w:ascii="Poppins" w:hAnsi="Poppins" w:cs="Poppins"/>
          <w:b/>
          <w:bCs/>
          <w:noProof/>
        </w:rPr>
        <w:t>pa</w:t>
      </w:r>
      <w:r w:rsidRPr="008164F2">
        <w:rPr>
          <w:rFonts w:ascii="Poppins" w:hAnsi="Poppins" w:cs="Poppins"/>
          <w:b/>
          <w:bCs/>
          <w:noProof/>
        </w:rPr>
        <w:t>sso</w:t>
      </w:r>
      <w:r w:rsidRPr="008164F2">
        <w:rPr>
          <w:rFonts w:ascii="Poppins" w:hAnsi="Poppins" w:cs="Poppins"/>
          <w:noProof/>
        </w:rPr>
        <w:t>:</w:t>
      </w:r>
    </w:p>
    <w:p w14:paraId="1BB7D7E4" w14:textId="2CB44095" w:rsidR="008164F2" w:rsidRPr="008164F2" w:rsidRDefault="004C3BEE" w:rsidP="008164F2">
      <w:pPr>
        <w:numPr>
          <w:ilvl w:val="1"/>
          <w:numId w:val="140"/>
        </w:num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t xml:space="preserve">Se já tens um site, </w:t>
      </w:r>
      <w:r w:rsidR="008164F2" w:rsidRPr="008164F2">
        <w:rPr>
          <w:rFonts w:ascii="Poppins" w:hAnsi="Poppins" w:cs="Poppins"/>
          <w:noProof/>
        </w:rPr>
        <w:t>Identifique componentes que podem ser carregados dinamicamente, como seções de uma página ou módulos secundários.</w:t>
      </w:r>
    </w:p>
    <w:p w14:paraId="76E1F4A8" w14:textId="77777777" w:rsidR="008164F2" w:rsidRPr="008164F2" w:rsidRDefault="008164F2" w:rsidP="008164F2">
      <w:pPr>
        <w:numPr>
          <w:ilvl w:val="1"/>
          <w:numId w:val="140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Utilize React.lazy para dividir o carregamento desses componentes. Por exemplo:</w:t>
      </w:r>
    </w:p>
    <w:p w14:paraId="0A2A9D8E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const LazyComponent = React.lazy(() =&gt; import('./LazyComponent'));</w:t>
      </w:r>
    </w:p>
    <w:p w14:paraId="1FEB1081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</w:p>
    <w:p w14:paraId="17E4D605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function App() {</w:t>
      </w:r>
    </w:p>
    <w:p w14:paraId="40F33749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return (</w:t>
      </w:r>
    </w:p>
    <w:p w14:paraId="4D9CD192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&lt;div&gt;</w:t>
      </w:r>
    </w:p>
    <w:p w14:paraId="1420B704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&lt;h1&gt;Bem-vindo à Aplicação&lt;/h1&gt;</w:t>
      </w:r>
    </w:p>
    <w:p w14:paraId="4619DA49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&lt;Suspense fallback={&lt;div&gt;Carregando...&lt;/div&gt;}&gt;</w:t>
      </w:r>
    </w:p>
    <w:p w14:paraId="68D80772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  &lt;LazyComponent /&gt;</w:t>
      </w:r>
    </w:p>
    <w:p w14:paraId="42A293F4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&lt;/Suspense&gt;</w:t>
      </w:r>
    </w:p>
    <w:p w14:paraId="7212D4EC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&lt;/div&gt;</w:t>
      </w:r>
    </w:p>
    <w:p w14:paraId="577F6768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);</w:t>
      </w:r>
    </w:p>
    <w:p w14:paraId="4DAEDC6B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}</w:t>
      </w:r>
    </w:p>
    <w:p w14:paraId="484AD454" w14:textId="77777777" w:rsidR="008164F2" w:rsidRDefault="008164F2" w:rsidP="00FA4FA4">
      <w:pPr>
        <w:numPr>
          <w:ilvl w:val="1"/>
          <w:numId w:val="140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lastRenderedPageBreak/>
        <w:t>O componente só será carregado quando o usuário acessar essa parte da aplicação, o que diminui o tamanho inicial do arquivo JavaScript.</w:t>
      </w:r>
    </w:p>
    <w:p w14:paraId="4147379F" w14:textId="77777777" w:rsidR="007C0CE3" w:rsidRDefault="007C0CE3" w:rsidP="007C0CE3">
      <w:pPr>
        <w:rPr>
          <w:rFonts w:ascii="Poppins" w:hAnsi="Poppins" w:cs="Poppins"/>
          <w:noProof/>
        </w:rPr>
      </w:pPr>
    </w:p>
    <w:p w14:paraId="12974733" w14:textId="236F9C16" w:rsidR="007C0CE3" w:rsidRDefault="007C0CE3" w:rsidP="00FA4FA4">
      <w:pPr>
        <w:ind w:left="1418"/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t>Um exemplo prático de Lazzy com componentes:</w:t>
      </w:r>
    </w:p>
    <w:p w14:paraId="3A676FDE" w14:textId="77777777" w:rsidR="007C0CE3" w:rsidRDefault="007C0CE3" w:rsidP="00FA4FA4">
      <w:pPr>
        <w:ind w:left="1418"/>
        <w:rPr>
          <w:rFonts w:ascii="Poppins" w:hAnsi="Poppins" w:cs="Poppins"/>
          <w:noProof/>
        </w:rPr>
      </w:pPr>
    </w:p>
    <w:p w14:paraId="67C99629" w14:textId="70656462" w:rsidR="007C0CE3" w:rsidRPr="007C0CE3" w:rsidRDefault="007C0CE3" w:rsidP="00FA4FA4">
      <w:pPr>
        <w:ind w:left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b/>
          <w:bCs/>
          <w:noProof/>
        </w:rPr>
        <w:t>Instale o pacote react-router-dom:</w:t>
      </w:r>
      <w:r w:rsidRPr="007C0CE3">
        <w:rPr>
          <w:rFonts w:ascii="Poppins" w:hAnsi="Poppins" w:cs="Poppins"/>
          <w:noProof/>
        </w:rPr>
        <w:t xml:space="preserve"> </w:t>
      </w:r>
      <w:r w:rsidR="00802DBF">
        <w:rPr>
          <w:rFonts w:ascii="Poppins" w:hAnsi="Poppins" w:cs="Poppins"/>
          <w:noProof/>
        </w:rPr>
        <w:t>n</w:t>
      </w:r>
      <w:r w:rsidRPr="007C0CE3">
        <w:rPr>
          <w:rFonts w:ascii="Poppins" w:hAnsi="Poppins" w:cs="Poppins"/>
          <w:noProof/>
        </w:rPr>
        <w:t>o terminal, dentro do diretório do seu projeto, execute o seguinte comando para instalar o react-router-dom:</w:t>
      </w:r>
    </w:p>
    <w:p w14:paraId="63E53943" w14:textId="77777777" w:rsidR="007C0CE3" w:rsidRPr="007C0CE3" w:rsidRDefault="007C0CE3" w:rsidP="00FA4FA4">
      <w:pPr>
        <w:ind w:left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npm install react-router-dom</w:t>
      </w:r>
    </w:p>
    <w:p w14:paraId="28B628C2" w14:textId="77777777" w:rsidR="007C0CE3" w:rsidRDefault="007C0CE3" w:rsidP="00FA4FA4">
      <w:pPr>
        <w:ind w:left="1418"/>
        <w:rPr>
          <w:rFonts w:ascii="Poppins" w:hAnsi="Poppins" w:cs="Poppins"/>
          <w:noProof/>
        </w:rPr>
      </w:pPr>
    </w:p>
    <w:p w14:paraId="503FFFDE" w14:textId="7CC8F93C" w:rsidR="007C0CE3" w:rsidRPr="007C0CE3" w:rsidRDefault="007C0CE3" w:rsidP="00FA4FA4">
      <w:pPr>
        <w:ind w:left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Esse exemplo de </w:t>
      </w:r>
      <w:r w:rsidRPr="007C0CE3">
        <w:rPr>
          <w:rFonts w:ascii="Poppins" w:hAnsi="Poppins" w:cs="Poppins"/>
          <w:b/>
          <w:bCs/>
          <w:noProof/>
        </w:rPr>
        <w:t xml:space="preserve">React Lazy com </w:t>
      </w:r>
      <w:r w:rsidR="00CC1C2A">
        <w:rPr>
          <w:rFonts w:ascii="Poppins" w:hAnsi="Poppins" w:cs="Poppins"/>
          <w:b/>
          <w:bCs/>
          <w:noProof/>
        </w:rPr>
        <w:t>s</w:t>
      </w:r>
      <w:r w:rsidRPr="007C0CE3">
        <w:rPr>
          <w:rFonts w:ascii="Poppins" w:hAnsi="Poppins" w:cs="Poppins"/>
          <w:b/>
          <w:bCs/>
          <w:noProof/>
        </w:rPr>
        <w:t>uspense</w:t>
      </w:r>
      <w:r w:rsidRPr="007C0CE3">
        <w:rPr>
          <w:rFonts w:ascii="Poppins" w:hAnsi="Poppins" w:cs="Poppins"/>
          <w:noProof/>
        </w:rPr>
        <w:t xml:space="preserve"> seria colocado no arquivo principal da sua aplicação, geralmente chamado de App.js, </w:t>
      </w:r>
      <w:r w:rsidR="00802DBF">
        <w:rPr>
          <w:rFonts w:ascii="Poppins" w:hAnsi="Poppins" w:cs="Poppins"/>
          <w:noProof/>
        </w:rPr>
        <w:t>em que</w:t>
      </w:r>
      <w:r w:rsidRPr="007C0CE3">
        <w:rPr>
          <w:rFonts w:ascii="Poppins" w:hAnsi="Poppins" w:cs="Poppins"/>
          <w:noProof/>
        </w:rPr>
        <w:t xml:space="preserve"> você normalmente define a estrutura de roteamento e componentes principais.</w:t>
      </w:r>
    </w:p>
    <w:p w14:paraId="4247D665" w14:textId="77777777" w:rsidR="007C0CE3" w:rsidRPr="007C0CE3" w:rsidRDefault="007C0CE3" w:rsidP="00FA4FA4">
      <w:pPr>
        <w:ind w:left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Aqui está como organizar o código em um projeto típico de React criado com </w:t>
      </w:r>
      <w:r w:rsidRPr="007C0CE3">
        <w:rPr>
          <w:rFonts w:ascii="Poppins" w:hAnsi="Poppins" w:cs="Poppins"/>
          <w:b/>
          <w:bCs/>
          <w:noProof/>
        </w:rPr>
        <w:t>Create React App</w:t>
      </w:r>
      <w:r w:rsidRPr="007C0CE3">
        <w:rPr>
          <w:rFonts w:ascii="Poppins" w:hAnsi="Poppins" w:cs="Poppins"/>
          <w:noProof/>
        </w:rPr>
        <w:t>:</w:t>
      </w:r>
    </w:p>
    <w:p w14:paraId="72FA5249" w14:textId="77777777" w:rsidR="002E56C5" w:rsidRDefault="002E56C5" w:rsidP="007C0CE3">
      <w:pPr>
        <w:rPr>
          <w:rFonts w:ascii="Poppins" w:hAnsi="Poppins" w:cs="Poppins"/>
          <w:b/>
          <w:bCs/>
          <w:noProof/>
        </w:rPr>
      </w:pPr>
    </w:p>
    <w:p w14:paraId="58F8A600" w14:textId="2B3EEF34" w:rsidR="007C0CE3" w:rsidRPr="007C0CE3" w:rsidRDefault="007C0CE3" w:rsidP="00FA4FA4">
      <w:pPr>
        <w:ind w:firstLine="1418"/>
        <w:rPr>
          <w:rFonts w:ascii="Poppins" w:hAnsi="Poppins" w:cs="Poppins"/>
          <w:b/>
          <w:bCs/>
          <w:noProof/>
        </w:rPr>
      </w:pPr>
      <w:r w:rsidRPr="007C0CE3">
        <w:rPr>
          <w:rFonts w:ascii="Poppins" w:hAnsi="Poppins" w:cs="Poppins"/>
          <w:b/>
          <w:bCs/>
          <w:noProof/>
        </w:rPr>
        <w:t xml:space="preserve">Estrutura do </w:t>
      </w:r>
      <w:r w:rsidR="00CC1C2A">
        <w:rPr>
          <w:rFonts w:ascii="Poppins" w:hAnsi="Poppins" w:cs="Poppins"/>
          <w:b/>
          <w:bCs/>
          <w:noProof/>
        </w:rPr>
        <w:t>p</w:t>
      </w:r>
      <w:r w:rsidRPr="007C0CE3">
        <w:rPr>
          <w:rFonts w:ascii="Poppins" w:hAnsi="Poppins" w:cs="Poppins"/>
          <w:b/>
          <w:bCs/>
          <w:noProof/>
        </w:rPr>
        <w:t>rojeto:</w:t>
      </w:r>
    </w:p>
    <w:p w14:paraId="7B2D48B2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performance-optimization/</w:t>
      </w:r>
    </w:p>
    <w:p w14:paraId="134ACCA1" w14:textId="77777777" w:rsidR="007C0CE3" w:rsidRPr="007C0CE3" w:rsidRDefault="007C0CE3" w:rsidP="00FA4FA4">
      <w:pPr>
        <w:ind w:left="1418"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</w:p>
    <w:p w14:paraId="3798E89F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├──</w:t>
      </w:r>
      <w:r w:rsidRPr="007C0CE3">
        <w:rPr>
          <w:rFonts w:ascii="Poppins" w:hAnsi="Poppins" w:cs="Poppins"/>
          <w:noProof/>
        </w:rPr>
        <w:t xml:space="preserve"> src/</w:t>
      </w:r>
    </w:p>
    <w:p w14:paraId="0020F515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├──</w:t>
      </w:r>
      <w:r w:rsidRPr="007C0CE3">
        <w:rPr>
          <w:rFonts w:ascii="Poppins" w:hAnsi="Poppins" w:cs="Poppins"/>
          <w:noProof/>
        </w:rPr>
        <w:t xml:space="preserve"> components/</w:t>
      </w:r>
    </w:p>
    <w:p w14:paraId="0B66C787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├──</w:t>
      </w:r>
      <w:r w:rsidRPr="007C0CE3">
        <w:rPr>
          <w:rFonts w:ascii="Poppins" w:hAnsi="Poppins" w:cs="Poppins"/>
          <w:noProof/>
        </w:rPr>
        <w:t xml:space="preserve"> Home.js</w:t>
      </w:r>
    </w:p>
    <w:p w14:paraId="01012F8F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└──</w:t>
      </w:r>
      <w:r w:rsidRPr="007C0CE3">
        <w:rPr>
          <w:rFonts w:ascii="Poppins" w:hAnsi="Poppins" w:cs="Poppins"/>
          <w:noProof/>
        </w:rPr>
        <w:t xml:space="preserve"> About.js</w:t>
      </w:r>
    </w:p>
    <w:p w14:paraId="258A3491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├──</w:t>
      </w:r>
      <w:r w:rsidRPr="007C0CE3">
        <w:rPr>
          <w:rFonts w:ascii="Poppins" w:hAnsi="Poppins" w:cs="Poppins"/>
          <w:noProof/>
        </w:rPr>
        <w:t xml:space="preserve"> App.js</w:t>
      </w:r>
    </w:p>
    <w:p w14:paraId="420F6F07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├──</w:t>
      </w:r>
      <w:r w:rsidRPr="007C0CE3">
        <w:rPr>
          <w:rFonts w:ascii="Poppins" w:hAnsi="Poppins" w:cs="Poppins"/>
          <w:noProof/>
        </w:rPr>
        <w:t xml:space="preserve"> index.js</w:t>
      </w:r>
    </w:p>
    <w:p w14:paraId="65234182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│</w:t>
      </w:r>
      <w:r w:rsidRPr="007C0CE3">
        <w:rPr>
          <w:rFonts w:ascii="Poppins" w:hAnsi="Poppins" w:cs="Poppins"/>
          <w:noProof/>
        </w:rPr>
        <w:t xml:space="preserve">   </w:t>
      </w:r>
      <w:r w:rsidRPr="007C0CE3">
        <w:rPr>
          <w:noProof/>
        </w:rPr>
        <w:t>└──</w:t>
      </w:r>
      <w:r w:rsidRPr="007C0CE3">
        <w:rPr>
          <w:rFonts w:ascii="Poppins" w:hAnsi="Poppins" w:cs="Poppins"/>
          <w:noProof/>
        </w:rPr>
        <w:t xml:space="preserve"> ... (outros arquivos)</w:t>
      </w:r>
    </w:p>
    <w:p w14:paraId="14951835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noProof/>
        </w:rPr>
        <w:t>└──</w:t>
      </w:r>
      <w:r w:rsidRPr="007C0CE3">
        <w:rPr>
          <w:rFonts w:ascii="Poppins" w:hAnsi="Poppins" w:cs="Poppins"/>
          <w:noProof/>
        </w:rPr>
        <w:t xml:space="preserve"> public/</w:t>
      </w:r>
    </w:p>
    <w:p w14:paraId="36CE6606" w14:textId="77777777" w:rsidR="007C0CE3" w:rsidRPr="007C0CE3" w:rsidRDefault="007C0CE3" w:rsidP="00FA4FA4">
      <w:pPr>
        <w:ind w:firstLine="1418"/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</w:t>
      </w:r>
      <w:r w:rsidRPr="007C0CE3">
        <w:rPr>
          <w:noProof/>
        </w:rPr>
        <w:t>└──</w:t>
      </w:r>
      <w:r w:rsidRPr="007C0CE3">
        <w:rPr>
          <w:rFonts w:ascii="Poppins" w:hAnsi="Poppins" w:cs="Poppins"/>
          <w:noProof/>
        </w:rPr>
        <w:t xml:space="preserve"> ... (outros arquivos)</w:t>
      </w:r>
    </w:p>
    <w:p w14:paraId="44AEA6F3" w14:textId="77777777" w:rsidR="002E56C5" w:rsidRDefault="002E56C5" w:rsidP="007C0CE3">
      <w:pPr>
        <w:rPr>
          <w:rFonts w:ascii="Poppins" w:hAnsi="Poppins" w:cs="Poppins"/>
          <w:b/>
          <w:bCs/>
          <w:noProof/>
        </w:rPr>
      </w:pPr>
    </w:p>
    <w:p w14:paraId="272CB392" w14:textId="5F4892B8" w:rsidR="007C0CE3" w:rsidRDefault="007C0CE3" w:rsidP="007C0CE3">
      <w:pPr>
        <w:rPr>
          <w:rFonts w:ascii="Poppins" w:hAnsi="Poppins" w:cs="Poppins"/>
          <w:b/>
          <w:bCs/>
          <w:noProof/>
        </w:rPr>
      </w:pPr>
      <w:r w:rsidRPr="007C0CE3">
        <w:rPr>
          <w:rFonts w:ascii="Poppins" w:hAnsi="Poppins" w:cs="Poppins"/>
          <w:b/>
          <w:bCs/>
          <w:noProof/>
        </w:rPr>
        <w:t xml:space="preserve">Passo a </w:t>
      </w:r>
      <w:r w:rsidR="00F230F5" w:rsidRPr="007C0CE3">
        <w:rPr>
          <w:rFonts w:ascii="Poppins" w:hAnsi="Poppins" w:cs="Poppins"/>
          <w:b/>
          <w:bCs/>
          <w:noProof/>
        </w:rPr>
        <w:t>p</w:t>
      </w:r>
      <w:r w:rsidRPr="007C0CE3">
        <w:rPr>
          <w:rFonts w:ascii="Poppins" w:hAnsi="Poppins" w:cs="Poppins"/>
          <w:b/>
          <w:bCs/>
          <w:noProof/>
        </w:rPr>
        <w:t>asso:</w:t>
      </w:r>
    </w:p>
    <w:p w14:paraId="1F7204FD" w14:textId="77777777" w:rsidR="001C387E" w:rsidRPr="007C0CE3" w:rsidRDefault="001C387E" w:rsidP="007C0CE3">
      <w:pPr>
        <w:rPr>
          <w:rFonts w:ascii="Poppins" w:hAnsi="Poppins" w:cs="Poppins"/>
          <w:b/>
          <w:bCs/>
          <w:noProof/>
        </w:rPr>
      </w:pPr>
    </w:p>
    <w:p w14:paraId="78F1B523" w14:textId="396AC5D2" w:rsidR="007C0CE3" w:rsidRPr="007C0CE3" w:rsidRDefault="007C0CE3" w:rsidP="007C0CE3">
      <w:pPr>
        <w:numPr>
          <w:ilvl w:val="0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b/>
          <w:bCs/>
          <w:noProof/>
        </w:rPr>
        <w:t xml:space="preserve">Crie os </w:t>
      </w:r>
      <w:r w:rsidR="00CC1C2A">
        <w:rPr>
          <w:rFonts w:ascii="Poppins" w:hAnsi="Poppins" w:cs="Poppins"/>
          <w:b/>
          <w:bCs/>
          <w:noProof/>
        </w:rPr>
        <w:t>c</w:t>
      </w:r>
      <w:r w:rsidRPr="007C0CE3">
        <w:rPr>
          <w:rFonts w:ascii="Poppins" w:hAnsi="Poppins" w:cs="Poppins"/>
          <w:b/>
          <w:bCs/>
          <w:noProof/>
        </w:rPr>
        <w:t>omponentes Home e About:</w:t>
      </w:r>
      <w:r w:rsidRPr="007C0CE3">
        <w:rPr>
          <w:rFonts w:ascii="Poppins" w:hAnsi="Poppins" w:cs="Poppins"/>
          <w:noProof/>
        </w:rPr>
        <w:t xml:space="preserve"> No diretório src/components, crie os arquivos Home.js e About.js.</w:t>
      </w:r>
    </w:p>
    <w:p w14:paraId="6BBEFC65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b/>
          <w:bCs/>
          <w:noProof/>
          <w:lang w:val="en-GB"/>
        </w:rPr>
        <w:t>Home.js</w:t>
      </w:r>
      <w:r w:rsidRPr="0044400A">
        <w:rPr>
          <w:rFonts w:ascii="Poppins" w:hAnsi="Poppins" w:cs="Poppins"/>
          <w:noProof/>
          <w:lang w:val="en-GB"/>
        </w:rPr>
        <w:t>:</w:t>
      </w:r>
    </w:p>
    <w:p w14:paraId="0088F989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 from 'react';</w:t>
      </w:r>
    </w:p>
    <w:p w14:paraId="21D9AA1A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365F7D2A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function Home() {</w:t>
      </w:r>
    </w:p>
    <w:p w14:paraId="085191CF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return (</w:t>
      </w:r>
    </w:p>
    <w:p w14:paraId="3C537064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&lt;div&gt;</w:t>
      </w:r>
    </w:p>
    <w:p w14:paraId="680B7D06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  &lt;h2&gt;Página Inicial&lt;/h2&gt;</w:t>
      </w:r>
    </w:p>
    <w:p w14:paraId="1BC84113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  &lt;p&gt;Bem-vindo à Home Page!&lt;/p&gt;</w:t>
      </w:r>
    </w:p>
    <w:p w14:paraId="6C752CF9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7C0CE3">
        <w:rPr>
          <w:rFonts w:ascii="Poppins" w:hAnsi="Poppins" w:cs="Poppins"/>
          <w:noProof/>
        </w:rPr>
        <w:t xml:space="preserve">    </w:t>
      </w:r>
      <w:r w:rsidRPr="0044400A">
        <w:rPr>
          <w:rFonts w:ascii="Poppins" w:hAnsi="Poppins" w:cs="Poppins"/>
          <w:noProof/>
          <w:lang w:val="en-GB"/>
        </w:rPr>
        <w:t>&lt;/div&gt;</w:t>
      </w:r>
    </w:p>
    <w:p w14:paraId="664B39B3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);</w:t>
      </w:r>
    </w:p>
    <w:p w14:paraId="6EF181EF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}</w:t>
      </w:r>
    </w:p>
    <w:p w14:paraId="42129BF8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5EF65388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export default Home;</w:t>
      </w:r>
    </w:p>
    <w:p w14:paraId="2AEF6B77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b/>
          <w:bCs/>
          <w:noProof/>
          <w:lang w:val="en-GB"/>
        </w:rPr>
        <w:t>About.js</w:t>
      </w:r>
      <w:r w:rsidRPr="0044400A">
        <w:rPr>
          <w:rFonts w:ascii="Poppins" w:hAnsi="Poppins" w:cs="Poppins"/>
          <w:noProof/>
          <w:lang w:val="en-GB"/>
        </w:rPr>
        <w:t>:</w:t>
      </w:r>
    </w:p>
    <w:p w14:paraId="3532E7C6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 from 'react';</w:t>
      </w:r>
    </w:p>
    <w:p w14:paraId="7CF25784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781452D1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function About() {</w:t>
      </w:r>
    </w:p>
    <w:p w14:paraId="3EBA2379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</w:t>
      </w:r>
      <w:r w:rsidRPr="007C0CE3">
        <w:rPr>
          <w:rFonts w:ascii="Poppins" w:hAnsi="Poppins" w:cs="Poppins"/>
          <w:noProof/>
        </w:rPr>
        <w:t>return (</w:t>
      </w:r>
    </w:p>
    <w:p w14:paraId="05EFA311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&lt;div&gt;</w:t>
      </w:r>
    </w:p>
    <w:p w14:paraId="554F68F0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  &lt;h2&gt;Sobre Nós&lt;/h2&gt;</w:t>
      </w:r>
    </w:p>
    <w:p w14:paraId="6279AE01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  &lt;p&gt;Essa é a página Sobre Nós da aplicação.&lt;/p&gt;</w:t>
      </w:r>
    </w:p>
    <w:p w14:paraId="71154F00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  &lt;/div&gt;</w:t>
      </w:r>
    </w:p>
    <w:p w14:paraId="5984AFC1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);</w:t>
      </w:r>
    </w:p>
    <w:p w14:paraId="52576996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}</w:t>
      </w:r>
    </w:p>
    <w:p w14:paraId="7E7A7D99" w14:textId="77777777" w:rsidR="007C0CE3" w:rsidRPr="007C0CE3" w:rsidRDefault="007C0CE3" w:rsidP="007C0CE3">
      <w:pPr>
        <w:rPr>
          <w:rFonts w:ascii="Poppins" w:hAnsi="Poppins" w:cs="Poppins"/>
          <w:noProof/>
        </w:rPr>
      </w:pPr>
    </w:p>
    <w:p w14:paraId="3C315C2E" w14:textId="77777777" w:rsid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export default About;</w:t>
      </w:r>
    </w:p>
    <w:p w14:paraId="03CBB9ED" w14:textId="77777777" w:rsidR="002E56C5" w:rsidRPr="007C0CE3" w:rsidRDefault="002E56C5" w:rsidP="007C0CE3">
      <w:pPr>
        <w:rPr>
          <w:rFonts w:ascii="Poppins" w:hAnsi="Poppins" w:cs="Poppins"/>
          <w:noProof/>
        </w:rPr>
      </w:pPr>
    </w:p>
    <w:p w14:paraId="4CAA2574" w14:textId="77777777" w:rsidR="007C0CE3" w:rsidRPr="007C0CE3" w:rsidRDefault="007C0CE3" w:rsidP="007C0CE3">
      <w:pPr>
        <w:numPr>
          <w:ilvl w:val="0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b/>
          <w:bCs/>
          <w:noProof/>
        </w:rPr>
        <w:t>Configure o React Lazy no App.js:</w:t>
      </w:r>
    </w:p>
    <w:p w14:paraId="366BBDB1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No arquivo src/App.js, é onde você vai aplicar o React Lazy e Suspense para carregar os componentes de forma dinâmica.</w:t>
      </w:r>
    </w:p>
    <w:p w14:paraId="5E58EE04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b/>
          <w:bCs/>
          <w:noProof/>
          <w:lang w:val="en-GB"/>
        </w:rPr>
        <w:t>App.js</w:t>
      </w:r>
      <w:r w:rsidRPr="0044400A">
        <w:rPr>
          <w:rFonts w:ascii="Poppins" w:hAnsi="Poppins" w:cs="Poppins"/>
          <w:noProof/>
          <w:lang w:val="en-GB"/>
        </w:rPr>
        <w:t>:</w:t>
      </w:r>
    </w:p>
    <w:p w14:paraId="4BD11FE7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React, { Suspense } from 'react';</w:t>
      </w:r>
    </w:p>
    <w:p w14:paraId="30C1B583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{ BrowserRouter as Router, Routes, Route } from 'react-router-dom';</w:t>
      </w:r>
    </w:p>
    <w:p w14:paraId="125D3F34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1E4E74DA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// Lazy loading dos componentes</w:t>
      </w:r>
    </w:p>
    <w:p w14:paraId="42E58332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const Home = React.lazy(() =&gt; import('./components/Home'));</w:t>
      </w:r>
    </w:p>
    <w:p w14:paraId="79E6F13F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const About = React.lazy(() =&gt; import('./components/About'));</w:t>
      </w:r>
    </w:p>
    <w:p w14:paraId="2BC20728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4D995A61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function App() {</w:t>
      </w:r>
    </w:p>
    <w:p w14:paraId="0F2D14B5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lastRenderedPageBreak/>
        <w:t xml:space="preserve">  return (</w:t>
      </w:r>
    </w:p>
    <w:p w14:paraId="4F801295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&lt;Router&gt;</w:t>
      </w:r>
    </w:p>
    <w:p w14:paraId="7F55CC1F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&lt;Suspense fallback={&lt;div&gt;Carregando...&lt;/div&gt;}&gt;</w:t>
      </w:r>
    </w:p>
    <w:p w14:paraId="1984B3FB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&lt;Routes&gt;</w:t>
      </w:r>
    </w:p>
    <w:p w14:paraId="12F95B42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&lt;Route path="/" element={&lt;Home /&gt;} /&gt;</w:t>
      </w:r>
    </w:p>
    <w:p w14:paraId="032EB9DD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  &lt;Route path="/about" element={&lt;About /&gt;} /&gt;</w:t>
      </w:r>
    </w:p>
    <w:p w14:paraId="329D0051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  &lt;/Routes&gt;</w:t>
      </w:r>
    </w:p>
    <w:p w14:paraId="4C2203A3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  &lt;/Suspense&gt;</w:t>
      </w:r>
    </w:p>
    <w:p w14:paraId="4FF25762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&lt;/Router&gt;</w:t>
      </w:r>
    </w:p>
    <w:p w14:paraId="1F0F3C45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);</w:t>
      </w:r>
    </w:p>
    <w:p w14:paraId="2687EB99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}</w:t>
      </w:r>
    </w:p>
    <w:p w14:paraId="47661FD4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33DFDA4A" w14:textId="77777777" w:rsidR="007C0CE3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export default App;</w:t>
      </w:r>
    </w:p>
    <w:p w14:paraId="0FF4F713" w14:textId="77777777" w:rsidR="002E56C5" w:rsidRPr="0044400A" w:rsidRDefault="002E56C5" w:rsidP="007C0CE3">
      <w:pPr>
        <w:rPr>
          <w:rFonts w:ascii="Poppins" w:hAnsi="Poppins" w:cs="Poppins"/>
          <w:noProof/>
          <w:lang w:val="en-GB"/>
        </w:rPr>
      </w:pPr>
    </w:p>
    <w:p w14:paraId="2DC60D4B" w14:textId="6EE599F4" w:rsidR="007C0CE3" w:rsidRPr="007C0CE3" w:rsidRDefault="007C0CE3" w:rsidP="007C0CE3">
      <w:pPr>
        <w:numPr>
          <w:ilvl w:val="0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b/>
          <w:bCs/>
          <w:noProof/>
        </w:rPr>
        <w:t xml:space="preserve">Configuração de </w:t>
      </w:r>
      <w:r w:rsidR="00CC1C2A">
        <w:rPr>
          <w:rFonts w:ascii="Poppins" w:hAnsi="Poppins" w:cs="Poppins"/>
          <w:b/>
          <w:bCs/>
          <w:noProof/>
        </w:rPr>
        <w:t>r</w:t>
      </w:r>
      <w:r w:rsidRPr="007C0CE3">
        <w:rPr>
          <w:rFonts w:ascii="Poppins" w:hAnsi="Poppins" w:cs="Poppins"/>
          <w:b/>
          <w:bCs/>
          <w:noProof/>
        </w:rPr>
        <w:t>oteamento (index.js):</w:t>
      </w:r>
      <w:r w:rsidRPr="007C0CE3">
        <w:rPr>
          <w:rFonts w:ascii="Poppins" w:hAnsi="Poppins" w:cs="Poppins"/>
          <w:noProof/>
        </w:rPr>
        <w:t xml:space="preserve"> No arquivo src/index.js, você não precisa fazer nenhuma modificação específica relacionada ao lazy loading. A configuração básica do React já está pronta para lidar com roteamento e renderização.</w:t>
      </w:r>
    </w:p>
    <w:p w14:paraId="21F8C9DE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b/>
          <w:bCs/>
          <w:noProof/>
          <w:lang w:val="en-GB"/>
        </w:rPr>
        <w:t>index.js</w:t>
      </w:r>
      <w:r w:rsidRPr="0044400A">
        <w:rPr>
          <w:rFonts w:ascii="Poppins" w:hAnsi="Poppins" w:cs="Poppins"/>
          <w:noProof/>
          <w:lang w:val="en-GB"/>
        </w:rPr>
        <w:t>:</w:t>
      </w:r>
    </w:p>
    <w:p w14:paraId="5AFE7B33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 from 'react';</w:t>
      </w:r>
    </w:p>
    <w:p w14:paraId="6FC93708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ReactDOM from 'react-dom';</w:t>
      </w:r>
    </w:p>
    <w:p w14:paraId="15511024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'./index.css';</w:t>
      </w:r>
    </w:p>
    <w:p w14:paraId="61E4EDA6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import App from './App';</w:t>
      </w:r>
    </w:p>
    <w:p w14:paraId="267DD877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</w:p>
    <w:p w14:paraId="44E61AEE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ReactDOM.render(</w:t>
      </w:r>
    </w:p>
    <w:p w14:paraId="4AA40429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&lt;React.StrictMode&gt;</w:t>
      </w:r>
    </w:p>
    <w:p w14:paraId="114081B9" w14:textId="77777777" w:rsidR="007C0CE3" w:rsidRPr="0044400A" w:rsidRDefault="007C0CE3" w:rsidP="007C0CE3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&lt;App /&gt;</w:t>
      </w:r>
    </w:p>
    <w:p w14:paraId="72BD4E1A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</w:t>
      </w:r>
      <w:r w:rsidRPr="007C0CE3">
        <w:rPr>
          <w:rFonts w:ascii="Poppins" w:hAnsi="Poppins" w:cs="Poppins"/>
          <w:noProof/>
        </w:rPr>
        <w:t>&lt;/React.StrictMode&gt;,</w:t>
      </w:r>
    </w:p>
    <w:p w14:paraId="636A289D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  document.getElementById('root')</w:t>
      </w:r>
    </w:p>
    <w:p w14:paraId="7AA501E6" w14:textId="77777777" w:rsid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);</w:t>
      </w:r>
    </w:p>
    <w:p w14:paraId="699BE183" w14:textId="77777777" w:rsidR="002E56C5" w:rsidRPr="007C0CE3" w:rsidRDefault="002E56C5" w:rsidP="007C0CE3">
      <w:pPr>
        <w:rPr>
          <w:rFonts w:ascii="Poppins" w:hAnsi="Poppins" w:cs="Poppins"/>
          <w:noProof/>
        </w:rPr>
      </w:pPr>
    </w:p>
    <w:p w14:paraId="2746BFDB" w14:textId="12B1A241" w:rsidR="007C0CE3" w:rsidRPr="007C0CE3" w:rsidRDefault="007C0CE3" w:rsidP="007C0CE3">
      <w:pPr>
        <w:numPr>
          <w:ilvl w:val="0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b/>
          <w:bCs/>
          <w:noProof/>
        </w:rPr>
        <w:t xml:space="preserve">Executar a </w:t>
      </w:r>
      <w:r w:rsidR="00CC1C2A">
        <w:rPr>
          <w:rFonts w:ascii="Poppins" w:hAnsi="Poppins" w:cs="Poppins"/>
          <w:b/>
          <w:bCs/>
          <w:noProof/>
        </w:rPr>
        <w:t>a</w:t>
      </w:r>
      <w:r w:rsidRPr="007C0CE3">
        <w:rPr>
          <w:rFonts w:ascii="Poppins" w:hAnsi="Poppins" w:cs="Poppins"/>
          <w:b/>
          <w:bCs/>
          <w:noProof/>
        </w:rPr>
        <w:t>plicação:</w:t>
      </w:r>
      <w:r w:rsidRPr="007C0CE3">
        <w:rPr>
          <w:rFonts w:ascii="Poppins" w:hAnsi="Poppins" w:cs="Poppins"/>
          <w:noProof/>
        </w:rPr>
        <w:t xml:space="preserve"> Agora, execute o projeto usando o comando:</w:t>
      </w:r>
    </w:p>
    <w:p w14:paraId="4C818AD1" w14:textId="77777777" w:rsidR="007C0CE3" w:rsidRPr="007C0CE3" w:rsidRDefault="007C0CE3" w:rsidP="007C0CE3">
      <w:p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>npm start</w:t>
      </w:r>
    </w:p>
    <w:p w14:paraId="349679B6" w14:textId="450E79E5" w:rsidR="007C0CE3" w:rsidRPr="007C0CE3" w:rsidRDefault="007C0CE3" w:rsidP="007C0CE3">
      <w:pPr>
        <w:numPr>
          <w:ilvl w:val="1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Ao iniciar a aplicação, a página </w:t>
      </w:r>
      <w:r w:rsidRPr="007C0CE3">
        <w:rPr>
          <w:rFonts w:ascii="Poppins" w:hAnsi="Poppins" w:cs="Poppins"/>
          <w:b/>
          <w:bCs/>
          <w:noProof/>
        </w:rPr>
        <w:t>Home</w:t>
      </w:r>
      <w:r w:rsidRPr="007C0CE3">
        <w:rPr>
          <w:rFonts w:ascii="Poppins" w:hAnsi="Poppins" w:cs="Poppins"/>
          <w:noProof/>
        </w:rPr>
        <w:t xml:space="preserve"> será carregada</w:t>
      </w:r>
      <w:r w:rsidR="00802DBF">
        <w:rPr>
          <w:rFonts w:ascii="Poppins" w:hAnsi="Poppins" w:cs="Poppins"/>
          <w:noProof/>
        </w:rPr>
        <w:t>;</w:t>
      </w:r>
    </w:p>
    <w:p w14:paraId="0BC8041A" w14:textId="57670CD9" w:rsidR="007C0CE3" w:rsidRPr="007C0CE3" w:rsidRDefault="007C0CE3" w:rsidP="007C0CE3">
      <w:pPr>
        <w:numPr>
          <w:ilvl w:val="1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t xml:space="preserve">Quando você navegar até a página </w:t>
      </w:r>
      <w:r w:rsidRPr="007C0CE3">
        <w:rPr>
          <w:rFonts w:ascii="Poppins" w:hAnsi="Poppins" w:cs="Poppins"/>
          <w:b/>
          <w:bCs/>
          <w:noProof/>
        </w:rPr>
        <w:t>About</w:t>
      </w:r>
      <w:r w:rsidRPr="007C0CE3">
        <w:rPr>
          <w:rFonts w:ascii="Poppins" w:hAnsi="Poppins" w:cs="Poppins"/>
          <w:noProof/>
        </w:rPr>
        <w:t xml:space="preserve"> (/about), o componente </w:t>
      </w:r>
      <w:r w:rsidRPr="007C0CE3">
        <w:rPr>
          <w:rFonts w:ascii="Poppins" w:hAnsi="Poppins" w:cs="Poppins"/>
          <w:b/>
          <w:bCs/>
          <w:noProof/>
        </w:rPr>
        <w:t>About</w:t>
      </w:r>
      <w:r w:rsidRPr="007C0CE3">
        <w:rPr>
          <w:rFonts w:ascii="Poppins" w:hAnsi="Poppins" w:cs="Poppins"/>
          <w:noProof/>
        </w:rPr>
        <w:t xml:space="preserve"> será carregado dinamicamente usando </w:t>
      </w:r>
      <w:r w:rsidRPr="007C0CE3">
        <w:rPr>
          <w:rFonts w:ascii="Poppins" w:hAnsi="Poppins" w:cs="Poppins"/>
          <w:b/>
          <w:bCs/>
          <w:noProof/>
        </w:rPr>
        <w:t>React.lazy</w:t>
      </w:r>
      <w:r w:rsidR="00802DBF">
        <w:rPr>
          <w:rFonts w:ascii="Poppins" w:hAnsi="Poppins" w:cs="Poppins"/>
          <w:noProof/>
        </w:rPr>
        <w:t>;</w:t>
      </w:r>
    </w:p>
    <w:p w14:paraId="135209C7" w14:textId="77777777" w:rsidR="007C0CE3" w:rsidRPr="007C0CE3" w:rsidRDefault="007C0CE3" w:rsidP="007C0CE3">
      <w:pPr>
        <w:numPr>
          <w:ilvl w:val="1"/>
          <w:numId w:val="150"/>
        </w:numPr>
        <w:rPr>
          <w:rFonts w:ascii="Poppins" w:hAnsi="Poppins" w:cs="Poppins"/>
          <w:noProof/>
        </w:rPr>
      </w:pPr>
      <w:r w:rsidRPr="007C0CE3">
        <w:rPr>
          <w:rFonts w:ascii="Poppins" w:hAnsi="Poppins" w:cs="Poppins"/>
          <w:noProof/>
        </w:rPr>
        <w:lastRenderedPageBreak/>
        <w:t xml:space="preserve">Você pode observar o comportamento de carregamento assíncrono no painel de rede (Network) das </w:t>
      </w:r>
      <w:r w:rsidRPr="007C0CE3">
        <w:rPr>
          <w:rFonts w:ascii="Poppins" w:hAnsi="Poppins" w:cs="Poppins"/>
          <w:b/>
          <w:bCs/>
          <w:noProof/>
        </w:rPr>
        <w:t>DevTools</w:t>
      </w:r>
      <w:r w:rsidRPr="007C0CE3">
        <w:rPr>
          <w:rFonts w:ascii="Poppins" w:hAnsi="Poppins" w:cs="Poppins"/>
          <w:noProof/>
        </w:rPr>
        <w:t xml:space="preserve"> do navegador.</w:t>
      </w:r>
    </w:p>
    <w:p w14:paraId="4D4DD0D6" w14:textId="77777777" w:rsidR="007C0CE3" w:rsidRPr="007C0CE3" w:rsidRDefault="00C85C79" w:rsidP="007C0CE3">
      <w:p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pict w14:anchorId="0E7F99E8">
          <v:rect id="_x0000_i1025" style="width:0;height:1.5pt" o:hralign="center" o:hrstd="t" o:hr="t" fillcolor="#a0a0a0" stroked="f"/>
        </w:pict>
      </w:r>
    </w:p>
    <w:p w14:paraId="4C36302C" w14:textId="4ECCF638" w:rsidR="008164F2" w:rsidRP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3</w:t>
      </w:r>
      <w:r w:rsidR="008164F2" w:rsidRPr="008164F2">
        <w:rPr>
          <w:rFonts w:ascii="Poppins" w:hAnsi="Poppins" w:cs="Poppins"/>
          <w:b/>
          <w:bCs/>
          <w:noProof/>
        </w:rPr>
        <w:t>.</w:t>
      </w:r>
      <w:r w:rsidR="008164F2" w:rsidRPr="00473934">
        <w:rPr>
          <w:rFonts w:ascii="Poppins" w:hAnsi="Poppins" w:cs="Poppins"/>
          <w:b/>
          <w:bCs/>
          <w:noProof/>
          <w:sz w:val="28"/>
          <w:szCs w:val="28"/>
        </w:rPr>
        <w:t xml:space="preserve"> Minificação</w:t>
      </w:r>
    </w:p>
    <w:p w14:paraId="55E2D635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>Objetivo</w:t>
      </w:r>
      <w:r w:rsidRPr="008164F2">
        <w:rPr>
          <w:rFonts w:ascii="Poppins" w:hAnsi="Poppins" w:cs="Poppins"/>
          <w:noProof/>
        </w:rPr>
        <w:t>: Reduzir o tamanho dos arquivos JavaScript, CSS e HTML removendo espaços em branco, comentários e outros caracteres desnecessários.</w:t>
      </w:r>
    </w:p>
    <w:p w14:paraId="124BF44F" w14:textId="77777777" w:rsidR="002E56C5" w:rsidRDefault="002E56C5" w:rsidP="008164F2">
      <w:pPr>
        <w:rPr>
          <w:rFonts w:ascii="Poppins" w:hAnsi="Poppins" w:cs="Poppins"/>
          <w:b/>
          <w:bCs/>
          <w:noProof/>
        </w:rPr>
      </w:pPr>
    </w:p>
    <w:p w14:paraId="7A40A15E" w14:textId="65874AC2" w:rsidR="008164F2" w:rsidRP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3</w:t>
      </w:r>
      <w:r w:rsidR="008164F2" w:rsidRPr="008164F2">
        <w:rPr>
          <w:rFonts w:ascii="Poppins" w:hAnsi="Poppins" w:cs="Poppins"/>
          <w:b/>
          <w:bCs/>
          <w:noProof/>
        </w:rPr>
        <w:t>.1 Minificando JavaScript com Terser</w:t>
      </w:r>
    </w:p>
    <w:p w14:paraId="1C7B857E" w14:textId="4C82F3A6" w:rsidR="008164F2" w:rsidRPr="008164F2" w:rsidRDefault="008164F2" w:rsidP="008164F2">
      <w:pPr>
        <w:numPr>
          <w:ilvl w:val="0"/>
          <w:numId w:val="143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F230F5" w:rsidRPr="008164F2">
        <w:rPr>
          <w:rFonts w:ascii="Poppins" w:hAnsi="Poppins" w:cs="Poppins"/>
          <w:b/>
          <w:bCs/>
          <w:noProof/>
        </w:rPr>
        <w:t>p</w:t>
      </w:r>
      <w:r w:rsidRPr="008164F2">
        <w:rPr>
          <w:rFonts w:ascii="Poppins" w:hAnsi="Poppins" w:cs="Poppins"/>
          <w:b/>
          <w:bCs/>
          <w:noProof/>
        </w:rPr>
        <w:t>asso</w:t>
      </w:r>
      <w:r w:rsidRPr="008164F2">
        <w:rPr>
          <w:rFonts w:ascii="Poppins" w:hAnsi="Poppins" w:cs="Poppins"/>
          <w:noProof/>
        </w:rPr>
        <w:t>:</w:t>
      </w:r>
    </w:p>
    <w:p w14:paraId="49BCED71" w14:textId="77777777" w:rsidR="008164F2" w:rsidRPr="008164F2" w:rsidRDefault="008164F2" w:rsidP="008164F2">
      <w:pPr>
        <w:numPr>
          <w:ilvl w:val="1"/>
          <w:numId w:val="143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Se estiver utilizando Webpack, adicione a minificação no arquivo webpack.config.js:</w:t>
      </w:r>
    </w:p>
    <w:p w14:paraId="5E1DCE64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const TerserPlugin = require('terser-webpack-plugin');</w:t>
      </w:r>
    </w:p>
    <w:p w14:paraId="3883AC3E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</w:p>
    <w:p w14:paraId="2E739F2A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module.exports = {</w:t>
      </w:r>
    </w:p>
    <w:p w14:paraId="24ADE387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mode: 'production',</w:t>
      </w:r>
    </w:p>
    <w:p w14:paraId="3DFE80A5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optimization: {</w:t>
      </w:r>
    </w:p>
    <w:p w14:paraId="679A022C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t xml:space="preserve">    </w:t>
      </w:r>
      <w:r w:rsidRPr="008164F2">
        <w:rPr>
          <w:rFonts w:ascii="Poppins" w:hAnsi="Poppins" w:cs="Poppins"/>
          <w:noProof/>
        </w:rPr>
        <w:t>minimize: true,</w:t>
      </w:r>
    </w:p>
    <w:p w14:paraId="1A522FB9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minimizer: [new TerserPlugin()],</w:t>
      </w:r>
    </w:p>
    <w:p w14:paraId="5DFD8899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},</w:t>
      </w:r>
    </w:p>
    <w:p w14:paraId="626E3EDB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};</w:t>
      </w:r>
    </w:p>
    <w:p w14:paraId="3A6E3944" w14:textId="77777777" w:rsidR="008164F2" w:rsidRPr="008164F2" w:rsidRDefault="008164F2" w:rsidP="008164F2">
      <w:pPr>
        <w:numPr>
          <w:ilvl w:val="1"/>
          <w:numId w:val="143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Isso garante que seu código JavaScript será minificado automaticamente quando você fizer a build da aplicação.</w:t>
      </w:r>
    </w:p>
    <w:p w14:paraId="138E0E0A" w14:textId="77777777" w:rsidR="002E56C5" w:rsidRDefault="002E56C5" w:rsidP="008164F2">
      <w:pPr>
        <w:rPr>
          <w:rFonts w:ascii="Poppins" w:hAnsi="Poppins" w:cs="Poppins"/>
          <w:b/>
          <w:bCs/>
          <w:noProof/>
        </w:rPr>
      </w:pPr>
    </w:p>
    <w:p w14:paraId="3197BA26" w14:textId="06E82989" w:rsid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3</w:t>
      </w:r>
      <w:r w:rsidR="008164F2" w:rsidRPr="008164F2">
        <w:rPr>
          <w:rFonts w:ascii="Poppins" w:hAnsi="Poppins" w:cs="Poppins"/>
          <w:b/>
          <w:bCs/>
          <w:noProof/>
        </w:rPr>
        <w:t>.2 Minificando CSS com CSSNano</w:t>
      </w:r>
    </w:p>
    <w:p w14:paraId="2D967EF9" w14:textId="77777777" w:rsidR="00FA4FA4" w:rsidRPr="008164F2" w:rsidRDefault="00FA4FA4" w:rsidP="008164F2">
      <w:pPr>
        <w:rPr>
          <w:rFonts w:ascii="Poppins" w:hAnsi="Poppins" w:cs="Poppins"/>
          <w:b/>
          <w:bCs/>
          <w:noProof/>
        </w:rPr>
      </w:pPr>
    </w:p>
    <w:p w14:paraId="24CD127B" w14:textId="773D80F4" w:rsidR="008164F2" w:rsidRPr="008164F2" w:rsidRDefault="008164F2" w:rsidP="008164F2">
      <w:pPr>
        <w:numPr>
          <w:ilvl w:val="0"/>
          <w:numId w:val="144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CC1C2A">
        <w:rPr>
          <w:rFonts w:ascii="Poppins" w:hAnsi="Poppins" w:cs="Poppins"/>
          <w:b/>
          <w:bCs/>
          <w:noProof/>
        </w:rPr>
        <w:t>p</w:t>
      </w:r>
      <w:r w:rsidRPr="008164F2">
        <w:rPr>
          <w:rFonts w:ascii="Poppins" w:hAnsi="Poppins" w:cs="Poppins"/>
          <w:b/>
          <w:bCs/>
          <w:noProof/>
        </w:rPr>
        <w:t>asso</w:t>
      </w:r>
      <w:r w:rsidRPr="008164F2">
        <w:rPr>
          <w:rFonts w:ascii="Poppins" w:hAnsi="Poppins" w:cs="Poppins"/>
          <w:noProof/>
        </w:rPr>
        <w:t>:</w:t>
      </w:r>
    </w:p>
    <w:p w14:paraId="6A4AC7E1" w14:textId="2764C5B0" w:rsidR="008164F2" w:rsidRPr="008164F2" w:rsidRDefault="008164F2" w:rsidP="008164F2">
      <w:pPr>
        <w:numPr>
          <w:ilvl w:val="1"/>
          <w:numId w:val="144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Adicione o plugin CSSNano ao Webpack para minificar seus arquivos CSS</w:t>
      </w:r>
      <w:r w:rsidR="00802DBF">
        <w:rPr>
          <w:rFonts w:ascii="Poppins" w:hAnsi="Poppins" w:cs="Poppins"/>
          <w:noProof/>
        </w:rPr>
        <w:t>;</w:t>
      </w:r>
      <w:r>
        <w:rPr>
          <w:rFonts w:ascii="Poppins" w:hAnsi="Poppins" w:cs="Poppins"/>
          <w:noProof/>
        </w:rPr>
        <w:t xml:space="preserve"> para isso</w:t>
      </w:r>
      <w:r w:rsidR="00802DBF">
        <w:rPr>
          <w:rFonts w:ascii="Poppins" w:hAnsi="Poppins" w:cs="Poppins"/>
          <w:noProof/>
        </w:rPr>
        <w:t>,</w:t>
      </w:r>
      <w:r>
        <w:rPr>
          <w:rFonts w:ascii="Poppins" w:hAnsi="Poppins" w:cs="Poppins"/>
          <w:noProof/>
        </w:rPr>
        <w:t xml:space="preserve"> digite no prompt</w:t>
      </w:r>
      <w:r w:rsidRPr="008164F2">
        <w:rPr>
          <w:rFonts w:ascii="Poppins" w:hAnsi="Poppins" w:cs="Poppins"/>
          <w:noProof/>
        </w:rPr>
        <w:t>:</w:t>
      </w:r>
    </w:p>
    <w:p w14:paraId="286561D5" w14:textId="77777777" w:rsidR="008164F2" w:rsidRDefault="008164F2" w:rsidP="008164F2">
      <w:pPr>
        <w:rPr>
          <w:rFonts w:ascii="Poppins" w:hAnsi="Poppins" w:cs="Poppins"/>
          <w:noProof/>
        </w:rPr>
      </w:pPr>
    </w:p>
    <w:p w14:paraId="56398B6C" w14:textId="58574E58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npm install cssnano --save-dev</w:t>
      </w:r>
    </w:p>
    <w:p w14:paraId="78A6A1B2" w14:textId="77777777" w:rsidR="008164F2" w:rsidRPr="008164F2" w:rsidRDefault="008164F2" w:rsidP="008164F2">
      <w:pPr>
        <w:numPr>
          <w:ilvl w:val="1"/>
          <w:numId w:val="144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Inclua o seguinte no arquivo webpack.config.js:</w:t>
      </w:r>
    </w:p>
    <w:p w14:paraId="3F58E151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const CssMinimizerPlugin = require('css-minimizer-webpack-plugin');</w:t>
      </w:r>
    </w:p>
    <w:p w14:paraId="4FC8C368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</w:p>
    <w:p w14:paraId="63FD4498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>module.exports = {</w:t>
      </w:r>
    </w:p>
    <w:p w14:paraId="063D76EE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optimization: {</w:t>
      </w:r>
    </w:p>
    <w:p w14:paraId="7F0837AA" w14:textId="77777777" w:rsidR="008164F2" w:rsidRPr="0044400A" w:rsidRDefault="008164F2" w:rsidP="008164F2">
      <w:pPr>
        <w:rPr>
          <w:rFonts w:ascii="Poppins" w:hAnsi="Poppins" w:cs="Poppins"/>
          <w:noProof/>
          <w:lang w:val="en-GB"/>
        </w:rPr>
      </w:pPr>
      <w:r w:rsidRPr="0044400A">
        <w:rPr>
          <w:rFonts w:ascii="Poppins" w:hAnsi="Poppins" w:cs="Poppins"/>
          <w:noProof/>
          <w:lang w:val="en-GB"/>
        </w:rPr>
        <w:t xml:space="preserve">    minimize: true,</w:t>
      </w:r>
    </w:p>
    <w:p w14:paraId="794C5F3A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44400A">
        <w:rPr>
          <w:rFonts w:ascii="Poppins" w:hAnsi="Poppins" w:cs="Poppins"/>
          <w:noProof/>
          <w:lang w:val="en-GB"/>
        </w:rPr>
        <w:lastRenderedPageBreak/>
        <w:t xml:space="preserve">    </w:t>
      </w:r>
      <w:r w:rsidRPr="008164F2">
        <w:rPr>
          <w:rFonts w:ascii="Poppins" w:hAnsi="Poppins" w:cs="Poppins"/>
          <w:noProof/>
        </w:rPr>
        <w:t>minimizer: [</w:t>
      </w:r>
    </w:p>
    <w:p w14:paraId="01EE389F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`...`,</w:t>
      </w:r>
    </w:p>
    <w:p w14:paraId="2AFEEBAD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  new CssMinimizerPlugin(),</w:t>
      </w:r>
    </w:p>
    <w:p w14:paraId="10A4235F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  ],</w:t>
      </w:r>
    </w:p>
    <w:p w14:paraId="03ED9DA0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  },</w:t>
      </w:r>
    </w:p>
    <w:p w14:paraId="4DC4B9BF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};</w:t>
      </w:r>
    </w:p>
    <w:p w14:paraId="3B64DDE8" w14:textId="77777777" w:rsidR="002E56C5" w:rsidRDefault="002E56C5" w:rsidP="008164F2">
      <w:pPr>
        <w:rPr>
          <w:rFonts w:ascii="Poppins" w:hAnsi="Poppins" w:cs="Poppins"/>
          <w:b/>
          <w:bCs/>
          <w:noProof/>
        </w:rPr>
      </w:pPr>
    </w:p>
    <w:p w14:paraId="0F16BE30" w14:textId="4BBD61FC" w:rsidR="008164F2" w:rsidRP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3</w:t>
      </w:r>
      <w:r w:rsidR="008164F2" w:rsidRPr="008164F2">
        <w:rPr>
          <w:rFonts w:ascii="Poppins" w:hAnsi="Poppins" w:cs="Poppins"/>
          <w:b/>
          <w:bCs/>
          <w:noProof/>
        </w:rPr>
        <w:t>.3 Minificação no Create React App</w:t>
      </w:r>
    </w:p>
    <w:p w14:paraId="768AFD31" w14:textId="29BE4D8E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Se você estiver usando </w:t>
      </w:r>
      <w:r w:rsidRPr="008164F2">
        <w:rPr>
          <w:rFonts w:ascii="Poppins" w:hAnsi="Poppins" w:cs="Poppins"/>
          <w:b/>
          <w:bCs/>
          <w:noProof/>
        </w:rPr>
        <w:t>Create React App</w:t>
      </w:r>
      <w:r w:rsidRPr="008164F2">
        <w:rPr>
          <w:rFonts w:ascii="Poppins" w:hAnsi="Poppins" w:cs="Poppins"/>
          <w:noProof/>
        </w:rPr>
        <w:t>, a minificação é automaticamente feita ao rodar</w:t>
      </w:r>
      <w:r>
        <w:rPr>
          <w:rFonts w:ascii="Poppins" w:hAnsi="Poppins" w:cs="Poppins"/>
          <w:noProof/>
        </w:rPr>
        <w:t xml:space="preserve"> (prompt)</w:t>
      </w:r>
      <w:r w:rsidRPr="008164F2">
        <w:rPr>
          <w:rFonts w:ascii="Poppins" w:hAnsi="Poppins" w:cs="Poppins"/>
          <w:noProof/>
        </w:rPr>
        <w:t>:</w:t>
      </w:r>
    </w:p>
    <w:p w14:paraId="6A0AD362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npm run build</w:t>
      </w:r>
    </w:p>
    <w:p w14:paraId="3C5C578E" w14:textId="77777777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Essa build já inclui a minificação do JavaScript, CSS e HTML.</w:t>
      </w:r>
    </w:p>
    <w:p w14:paraId="3D97AD37" w14:textId="77777777" w:rsidR="008164F2" w:rsidRPr="008164F2" w:rsidRDefault="00C85C79" w:rsidP="008164F2">
      <w:pPr>
        <w:rPr>
          <w:rFonts w:ascii="Poppins" w:hAnsi="Poppins" w:cs="Poppins"/>
          <w:noProof/>
        </w:rPr>
      </w:pPr>
      <w:r>
        <w:rPr>
          <w:rFonts w:ascii="Poppins" w:hAnsi="Poppins" w:cs="Poppins"/>
          <w:noProof/>
        </w:rPr>
        <w:pict w14:anchorId="4B349B9F">
          <v:rect id="_x0000_i1026" style="width:0;height:1.5pt" o:hralign="center" o:hrstd="t" o:hr="t" fillcolor="#a0a0a0" stroked="f"/>
        </w:pict>
      </w:r>
    </w:p>
    <w:p w14:paraId="3B42EC18" w14:textId="77777777" w:rsidR="008164F2" w:rsidRDefault="008164F2" w:rsidP="008164F2">
      <w:pPr>
        <w:rPr>
          <w:rFonts w:ascii="Poppins" w:hAnsi="Poppins" w:cs="Poppins"/>
          <w:b/>
          <w:bCs/>
          <w:noProof/>
        </w:rPr>
      </w:pPr>
    </w:p>
    <w:p w14:paraId="7EDCED85" w14:textId="5FE4AE5E" w:rsidR="008164F2" w:rsidRP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4</w:t>
      </w:r>
      <w:r w:rsidR="008164F2" w:rsidRPr="008164F2">
        <w:rPr>
          <w:rFonts w:ascii="Poppins" w:hAnsi="Poppins" w:cs="Poppins"/>
          <w:b/>
          <w:bCs/>
          <w:noProof/>
        </w:rPr>
        <w:t xml:space="preserve">. Medição de </w:t>
      </w:r>
      <w:r w:rsidR="00CC1C2A">
        <w:rPr>
          <w:rFonts w:ascii="Poppins" w:hAnsi="Poppins" w:cs="Poppins"/>
          <w:b/>
          <w:bCs/>
          <w:noProof/>
        </w:rPr>
        <w:t>p</w:t>
      </w:r>
      <w:r w:rsidR="008164F2" w:rsidRPr="008164F2">
        <w:rPr>
          <w:rFonts w:ascii="Poppins" w:hAnsi="Poppins" w:cs="Poppins"/>
          <w:b/>
          <w:bCs/>
          <w:noProof/>
        </w:rPr>
        <w:t>erformance</w:t>
      </w:r>
    </w:p>
    <w:p w14:paraId="03B2A8C1" w14:textId="77777777" w:rsidR="00FA4FA4" w:rsidRDefault="00FA4FA4" w:rsidP="008164F2">
      <w:pPr>
        <w:rPr>
          <w:rFonts w:ascii="Poppins" w:hAnsi="Poppins" w:cs="Poppins"/>
          <w:b/>
          <w:bCs/>
          <w:noProof/>
        </w:rPr>
      </w:pPr>
    </w:p>
    <w:p w14:paraId="7C90FFA6" w14:textId="02CCBE71" w:rsidR="008164F2" w:rsidRPr="008164F2" w:rsidRDefault="008164F2" w:rsidP="008164F2">
      <w:p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>Objetivo</w:t>
      </w:r>
      <w:r w:rsidRPr="008164F2">
        <w:rPr>
          <w:rFonts w:ascii="Poppins" w:hAnsi="Poppins" w:cs="Poppins"/>
          <w:noProof/>
        </w:rPr>
        <w:t>: Comparar o desempenho antes e depois das otimizações.</w:t>
      </w:r>
    </w:p>
    <w:p w14:paraId="4E12DE89" w14:textId="77777777" w:rsidR="00FA4FA4" w:rsidRDefault="00FA4FA4" w:rsidP="008164F2">
      <w:pPr>
        <w:rPr>
          <w:rFonts w:ascii="Poppins" w:hAnsi="Poppins" w:cs="Poppins"/>
          <w:b/>
          <w:bCs/>
          <w:noProof/>
        </w:rPr>
      </w:pPr>
    </w:p>
    <w:p w14:paraId="61AC78B7" w14:textId="7800B453" w:rsidR="008164F2" w:rsidRPr="008164F2" w:rsidRDefault="002555AC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4</w:t>
      </w:r>
      <w:r w:rsidR="008164F2" w:rsidRPr="008164F2">
        <w:rPr>
          <w:rFonts w:ascii="Poppins" w:hAnsi="Poppins" w:cs="Poppins"/>
          <w:b/>
          <w:bCs/>
          <w:noProof/>
        </w:rPr>
        <w:t>.1 Utilizando Google Lighthouse</w:t>
      </w:r>
    </w:p>
    <w:p w14:paraId="309FF699" w14:textId="1EE576C1" w:rsidR="008164F2" w:rsidRPr="008164F2" w:rsidRDefault="008164F2" w:rsidP="008164F2">
      <w:pPr>
        <w:numPr>
          <w:ilvl w:val="0"/>
          <w:numId w:val="145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F230F5" w:rsidRPr="008164F2">
        <w:rPr>
          <w:rFonts w:ascii="Poppins" w:hAnsi="Poppins" w:cs="Poppins"/>
          <w:b/>
          <w:bCs/>
          <w:noProof/>
        </w:rPr>
        <w:t>p</w:t>
      </w:r>
      <w:r w:rsidRPr="008164F2">
        <w:rPr>
          <w:rFonts w:ascii="Poppins" w:hAnsi="Poppins" w:cs="Poppins"/>
          <w:b/>
          <w:bCs/>
          <w:noProof/>
        </w:rPr>
        <w:t>asso</w:t>
      </w:r>
      <w:r w:rsidRPr="008164F2">
        <w:rPr>
          <w:rFonts w:ascii="Poppins" w:hAnsi="Poppins" w:cs="Poppins"/>
          <w:noProof/>
        </w:rPr>
        <w:t>:</w:t>
      </w:r>
    </w:p>
    <w:p w14:paraId="03C41790" w14:textId="77777777" w:rsidR="008164F2" w:rsidRPr="008164F2" w:rsidRDefault="008164F2" w:rsidP="008164F2">
      <w:pPr>
        <w:numPr>
          <w:ilvl w:val="1"/>
          <w:numId w:val="145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Abra sua aplicação no </w:t>
      </w:r>
      <w:r w:rsidRPr="008164F2">
        <w:rPr>
          <w:rFonts w:ascii="Poppins" w:hAnsi="Poppins" w:cs="Poppins"/>
          <w:b/>
          <w:bCs/>
          <w:noProof/>
        </w:rPr>
        <w:t>Google Chrome</w:t>
      </w:r>
      <w:r w:rsidRPr="008164F2">
        <w:rPr>
          <w:rFonts w:ascii="Poppins" w:hAnsi="Poppins" w:cs="Poppins"/>
          <w:noProof/>
        </w:rPr>
        <w:t>.</w:t>
      </w:r>
    </w:p>
    <w:p w14:paraId="14C8A9D6" w14:textId="77777777" w:rsidR="008164F2" w:rsidRPr="008164F2" w:rsidRDefault="008164F2" w:rsidP="008164F2">
      <w:pPr>
        <w:numPr>
          <w:ilvl w:val="1"/>
          <w:numId w:val="145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Vá até o DevTools (F12), selecione a aba </w:t>
      </w:r>
      <w:r w:rsidRPr="008164F2">
        <w:rPr>
          <w:rFonts w:ascii="Poppins" w:hAnsi="Poppins" w:cs="Poppins"/>
          <w:b/>
          <w:bCs/>
          <w:noProof/>
        </w:rPr>
        <w:t>Lighthouse</w:t>
      </w:r>
      <w:r w:rsidRPr="008164F2">
        <w:rPr>
          <w:rFonts w:ascii="Poppins" w:hAnsi="Poppins" w:cs="Poppins"/>
          <w:noProof/>
        </w:rPr>
        <w:t>.</w:t>
      </w:r>
    </w:p>
    <w:p w14:paraId="712824E5" w14:textId="77777777" w:rsidR="008164F2" w:rsidRPr="008164F2" w:rsidRDefault="008164F2" w:rsidP="008164F2">
      <w:pPr>
        <w:numPr>
          <w:ilvl w:val="1"/>
          <w:numId w:val="145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Clique em </w:t>
      </w:r>
      <w:r w:rsidRPr="008164F2">
        <w:rPr>
          <w:rFonts w:ascii="Poppins" w:hAnsi="Poppins" w:cs="Poppins"/>
          <w:b/>
          <w:bCs/>
          <w:noProof/>
        </w:rPr>
        <w:t>Generate Report</w:t>
      </w:r>
      <w:r w:rsidRPr="008164F2">
        <w:rPr>
          <w:rFonts w:ascii="Poppins" w:hAnsi="Poppins" w:cs="Poppins"/>
          <w:noProof/>
        </w:rPr>
        <w:t xml:space="preserve"> e aguarde. Esse relatório mostrará métricas como tempo de carregamento, uso de JavaScript e CSS.</w:t>
      </w:r>
    </w:p>
    <w:p w14:paraId="2C1C6133" w14:textId="77777777" w:rsidR="008164F2" w:rsidRPr="008164F2" w:rsidRDefault="008164F2" w:rsidP="008164F2">
      <w:pPr>
        <w:numPr>
          <w:ilvl w:val="1"/>
          <w:numId w:val="145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Faça isso antes e depois das otimizações e compare os resultados.</w:t>
      </w:r>
    </w:p>
    <w:p w14:paraId="0B098C78" w14:textId="77777777" w:rsidR="002E56C5" w:rsidRDefault="002E56C5" w:rsidP="008164F2">
      <w:pPr>
        <w:rPr>
          <w:rFonts w:ascii="Poppins" w:hAnsi="Poppins" w:cs="Poppins"/>
          <w:b/>
          <w:bCs/>
          <w:noProof/>
        </w:rPr>
      </w:pPr>
    </w:p>
    <w:p w14:paraId="57C9ACAE" w14:textId="56BF4527" w:rsidR="008164F2" w:rsidRPr="008164F2" w:rsidRDefault="00FA4FA4" w:rsidP="008164F2">
      <w:pPr>
        <w:rPr>
          <w:rFonts w:ascii="Poppins" w:hAnsi="Poppins" w:cs="Poppins"/>
          <w:b/>
          <w:bCs/>
          <w:noProof/>
        </w:rPr>
      </w:pPr>
      <w:r>
        <w:rPr>
          <w:rFonts w:ascii="Poppins" w:hAnsi="Poppins" w:cs="Poppins"/>
          <w:b/>
          <w:bCs/>
          <w:noProof/>
        </w:rPr>
        <w:t>4</w:t>
      </w:r>
      <w:r w:rsidR="008164F2" w:rsidRPr="008164F2">
        <w:rPr>
          <w:rFonts w:ascii="Poppins" w:hAnsi="Poppins" w:cs="Poppins"/>
          <w:b/>
          <w:bCs/>
          <w:noProof/>
        </w:rPr>
        <w:t>.2 Utilizando Chrome DevTools</w:t>
      </w:r>
    </w:p>
    <w:p w14:paraId="6EF2702A" w14:textId="5C434E98" w:rsidR="008164F2" w:rsidRPr="008164F2" w:rsidRDefault="008164F2" w:rsidP="008164F2">
      <w:pPr>
        <w:numPr>
          <w:ilvl w:val="0"/>
          <w:numId w:val="146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b/>
          <w:bCs/>
          <w:noProof/>
        </w:rPr>
        <w:t xml:space="preserve">Passo a </w:t>
      </w:r>
      <w:r w:rsidR="00F230F5" w:rsidRPr="008164F2">
        <w:rPr>
          <w:rFonts w:ascii="Poppins" w:hAnsi="Poppins" w:cs="Poppins"/>
          <w:b/>
          <w:bCs/>
          <w:noProof/>
        </w:rPr>
        <w:t>pa</w:t>
      </w:r>
      <w:r w:rsidRPr="008164F2">
        <w:rPr>
          <w:rFonts w:ascii="Poppins" w:hAnsi="Poppins" w:cs="Poppins"/>
          <w:b/>
          <w:bCs/>
          <w:noProof/>
        </w:rPr>
        <w:t>sso</w:t>
      </w:r>
      <w:r w:rsidRPr="008164F2">
        <w:rPr>
          <w:rFonts w:ascii="Poppins" w:hAnsi="Poppins" w:cs="Poppins"/>
          <w:noProof/>
        </w:rPr>
        <w:t>:</w:t>
      </w:r>
    </w:p>
    <w:p w14:paraId="65C5FD1B" w14:textId="77777777" w:rsidR="008164F2" w:rsidRPr="008164F2" w:rsidRDefault="008164F2" w:rsidP="008164F2">
      <w:pPr>
        <w:numPr>
          <w:ilvl w:val="1"/>
          <w:numId w:val="146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 xml:space="preserve">Abra o Chrome DevTools e vá até a aba </w:t>
      </w:r>
      <w:r w:rsidRPr="008164F2">
        <w:rPr>
          <w:rFonts w:ascii="Poppins" w:hAnsi="Poppins" w:cs="Poppins"/>
          <w:b/>
          <w:bCs/>
          <w:noProof/>
        </w:rPr>
        <w:t>Network</w:t>
      </w:r>
      <w:r w:rsidRPr="008164F2">
        <w:rPr>
          <w:rFonts w:ascii="Poppins" w:hAnsi="Poppins" w:cs="Poppins"/>
          <w:noProof/>
        </w:rPr>
        <w:t>.</w:t>
      </w:r>
    </w:p>
    <w:p w14:paraId="778BECC4" w14:textId="77777777" w:rsidR="008164F2" w:rsidRPr="008164F2" w:rsidRDefault="008164F2" w:rsidP="008164F2">
      <w:pPr>
        <w:numPr>
          <w:ilvl w:val="1"/>
          <w:numId w:val="146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Acesse a página da sua aplicação e observe o tamanho dos arquivos carregados, tempo de resposta e o número de requests.</w:t>
      </w:r>
    </w:p>
    <w:p w14:paraId="4E0713FD" w14:textId="77777777" w:rsidR="008164F2" w:rsidRPr="008164F2" w:rsidRDefault="008164F2" w:rsidP="008164F2">
      <w:pPr>
        <w:numPr>
          <w:ilvl w:val="1"/>
          <w:numId w:val="146"/>
        </w:numPr>
        <w:rPr>
          <w:rFonts w:ascii="Poppins" w:hAnsi="Poppins" w:cs="Poppins"/>
          <w:noProof/>
        </w:rPr>
      </w:pPr>
      <w:r w:rsidRPr="008164F2">
        <w:rPr>
          <w:rFonts w:ascii="Poppins" w:hAnsi="Poppins" w:cs="Poppins"/>
          <w:noProof/>
        </w:rPr>
        <w:t>Use isso para monitorar a eficiência de cada técnica aplicada.</w:t>
      </w:r>
    </w:p>
    <w:p w14:paraId="65A2DE67" w14:textId="77777777" w:rsidR="008164F2" w:rsidRPr="00B93BC8" w:rsidRDefault="008164F2" w:rsidP="008164F2">
      <w:pPr>
        <w:rPr>
          <w:rFonts w:ascii="Poppins" w:hAnsi="Poppins" w:cs="Poppins"/>
          <w:noProof/>
        </w:rPr>
      </w:pPr>
    </w:p>
    <w:tbl>
      <w:tblPr>
        <w:tblStyle w:val="Tabelacomgrade"/>
        <w:tblW w:w="0" w:type="auto"/>
        <w:tblInd w:w="72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919"/>
      </w:tblGrid>
      <w:tr w:rsidR="007E00CC" w:rsidRPr="00814E58" w14:paraId="1E5BC7FF" w14:textId="77777777" w:rsidTr="00B93BC8">
        <w:tc>
          <w:tcPr>
            <w:tcW w:w="8919" w:type="dxa"/>
          </w:tcPr>
          <w:p w14:paraId="33DC1D46" w14:textId="77777777" w:rsidR="00925E14" w:rsidRPr="00814E58" w:rsidRDefault="00925E14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7E00CC" w:rsidRPr="00814E58" w14:paraId="1BE78F7A" w14:textId="77777777" w:rsidTr="00B93BC8">
        <w:tc>
          <w:tcPr>
            <w:tcW w:w="8919" w:type="dxa"/>
          </w:tcPr>
          <w:p w14:paraId="421432A4" w14:textId="77777777" w:rsidR="007E00CC" w:rsidRPr="00814E58" w:rsidRDefault="007E00CC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7E00CC" w:rsidRPr="00814E58" w14:paraId="2021967A" w14:textId="77777777" w:rsidTr="00B93BC8">
        <w:tc>
          <w:tcPr>
            <w:tcW w:w="8919" w:type="dxa"/>
          </w:tcPr>
          <w:p w14:paraId="1D780341" w14:textId="77777777" w:rsidR="007E00CC" w:rsidRPr="00814E58" w:rsidRDefault="007E00CC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7E00CC" w:rsidRPr="00814E58" w14:paraId="0299CCF2" w14:textId="77777777" w:rsidTr="00B93BC8">
        <w:tc>
          <w:tcPr>
            <w:tcW w:w="8919" w:type="dxa"/>
          </w:tcPr>
          <w:p w14:paraId="43969332" w14:textId="5C6DD628" w:rsidR="007E00CC" w:rsidRPr="00814E58" w:rsidRDefault="004B200A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  <w:r w:rsidRPr="004B200A">
              <w:rPr>
                <w:rFonts w:ascii="Poppins Light" w:hAnsi="Poppins Light" w:cs="Poppins Light"/>
                <w:noProof/>
              </w:rPr>
              <w:drawing>
                <wp:inline distT="0" distB="0" distL="0" distR="0" wp14:anchorId="7CBDA2D8" wp14:editId="121D269E">
                  <wp:extent cx="6120765" cy="3219450"/>
                  <wp:effectExtent l="0" t="0" r="0" b="0"/>
                  <wp:docPr id="4217804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78048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0CC" w:rsidRPr="00814E58" w14:paraId="08773154" w14:textId="77777777" w:rsidTr="00B93BC8">
        <w:tc>
          <w:tcPr>
            <w:tcW w:w="8919" w:type="dxa"/>
          </w:tcPr>
          <w:p w14:paraId="615802FB" w14:textId="77777777" w:rsidR="007E00CC" w:rsidRPr="00814E58" w:rsidRDefault="007E00CC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7E00CC" w:rsidRPr="00814E58" w14:paraId="68A19871" w14:textId="77777777" w:rsidTr="00B93BC8">
        <w:tc>
          <w:tcPr>
            <w:tcW w:w="8919" w:type="dxa"/>
          </w:tcPr>
          <w:p w14:paraId="5FAC1B56" w14:textId="77777777" w:rsidR="007E00CC" w:rsidRPr="00814E58" w:rsidRDefault="007E00CC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7E00CC" w:rsidRPr="00814E58" w14:paraId="41244A52" w14:textId="77777777" w:rsidTr="00B93BC8">
        <w:tc>
          <w:tcPr>
            <w:tcW w:w="8919" w:type="dxa"/>
          </w:tcPr>
          <w:p w14:paraId="1A621DF7" w14:textId="77777777" w:rsidR="007E00CC" w:rsidRPr="00814E58" w:rsidRDefault="007E00CC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7ACF070B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52289AFF" w14:textId="72D8BEDE" w:rsidR="00B93BC8" w:rsidRPr="00814E58" w:rsidRDefault="004B200A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  <w:r w:rsidRPr="004B200A">
              <w:rPr>
                <w:rFonts w:ascii="Poppins Light" w:hAnsi="Poppins Light" w:cs="Poppins Light"/>
                <w:noProof/>
              </w:rPr>
              <w:drawing>
                <wp:inline distT="0" distB="0" distL="0" distR="0" wp14:anchorId="001F3E31" wp14:editId="49A194DF">
                  <wp:extent cx="6120765" cy="2967990"/>
                  <wp:effectExtent l="0" t="0" r="0" b="3810"/>
                  <wp:docPr id="6421274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1274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96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BC8" w:rsidRPr="00814E58" w14:paraId="18FECC12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734E2C1A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2C310592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01E7944D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3B4E6E28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6FAF8356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46CDE42F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4AE4CE5F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1A2C7B75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63B7B876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1E4EC6F5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37890342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00E46C34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4F335F86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66B48110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5617B62B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5ABD904B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35C82844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2A51D24B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3555740C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  <w:tr w:rsidR="00B93BC8" w:rsidRPr="00814E58" w14:paraId="5315A21C" w14:textId="77777777" w:rsidTr="00B93BC8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8919" w:type="dxa"/>
          </w:tcPr>
          <w:p w14:paraId="1FFD4A3C" w14:textId="77777777" w:rsidR="00B93BC8" w:rsidRPr="00814E58" w:rsidRDefault="00B93BC8" w:rsidP="00C85C79">
            <w:pPr>
              <w:pStyle w:val="PargrafodaLista"/>
              <w:spacing w:line="360" w:lineRule="auto"/>
              <w:ind w:left="0"/>
              <w:rPr>
                <w:rFonts w:ascii="Poppins Light" w:hAnsi="Poppins Light" w:cs="Poppins Light"/>
                <w:noProof/>
              </w:rPr>
            </w:pPr>
          </w:p>
        </w:tc>
      </w:tr>
    </w:tbl>
    <w:p w14:paraId="55C04BA1" w14:textId="77777777" w:rsidR="007E00CC" w:rsidRPr="00DE328E" w:rsidRDefault="007E00CC" w:rsidP="007E00CC">
      <w:pPr>
        <w:spacing w:line="276" w:lineRule="auto"/>
        <w:rPr>
          <w:rFonts w:ascii="Poppins Light" w:hAnsi="Poppins Light" w:cs="Poppins Light"/>
          <w:noProof/>
          <w:color w:val="000000" w:themeColor="text1"/>
          <w:sz w:val="16"/>
          <w:szCs w:val="16"/>
        </w:rPr>
      </w:pPr>
    </w:p>
    <w:sectPr w:rsidR="007E00CC" w:rsidRPr="00DE328E">
      <w:headerReference w:type="default" r:id="rId13"/>
      <w:footerReference w:type="even" r:id="rId14"/>
      <w:footerReference w:type="default" r:id="rId15"/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A69D1" w14:textId="77777777" w:rsidR="00015003" w:rsidRDefault="00015003">
      <w:r>
        <w:separator/>
      </w:r>
    </w:p>
  </w:endnote>
  <w:endnote w:type="continuationSeparator" w:id="0">
    <w:p w14:paraId="1614B5F5" w14:textId="77777777" w:rsidR="00015003" w:rsidRDefault="00015003">
      <w:r>
        <w:continuationSeparator/>
      </w:r>
    </w:p>
  </w:endnote>
  <w:endnote w:type="continuationNotice" w:id="1">
    <w:p w14:paraId="7F8EDE60" w14:textId="77777777" w:rsidR="00015003" w:rsidRDefault="000150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Poppins Light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26D08" w14:textId="34D5095F" w:rsidR="002E6314" w:rsidRDefault="002E6314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227A8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64D80F6" w14:textId="77777777" w:rsidR="002E6314" w:rsidRDefault="002E6314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Poppins" w:hAnsi="Poppins" w:cs="Poppins"/>
        <w:sz w:val="20"/>
        <w:szCs w:val="20"/>
      </w:rPr>
      <w:id w:val="1357378047"/>
      <w:docPartObj>
        <w:docPartGallery w:val="Page Numbers (Bottom of Page)"/>
        <w:docPartUnique/>
      </w:docPartObj>
    </w:sdtPr>
    <w:sdtContent>
      <w:sdt>
        <w:sdtPr>
          <w:rPr>
            <w:rFonts w:ascii="Poppins" w:hAnsi="Poppins" w:cs="Poppins"/>
            <w:sz w:val="20"/>
            <w:szCs w:val="20"/>
          </w:rPr>
          <w:id w:val="1728636285"/>
          <w:docPartObj>
            <w:docPartGallery w:val="Page Numbers (Top of Page)"/>
            <w:docPartUnique/>
          </w:docPartObj>
        </w:sdtPr>
        <w:sdtContent>
          <w:p w14:paraId="1A301CE5" w14:textId="77777777" w:rsidR="00814E58" w:rsidRDefault="00814E58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</w:p>
          <w:p w14:paraId="4722E37D" w14:textId="0F54CB81" w:rsidR="00160195" w:rsidRPr="00814E58" w:rsidRDefault="00160195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14E58">
              <w:rPr>
                <w:rFonts w:ascii="Poppins" w:hAnsi="Poppins" w:cs="Poppins"/>
                <w:sz w:val="20"/>
                <w:szCs w:val="20"/>
              </w:rPr>
              <w:t>[</w:t>
            </w:r>
            <w:r w:rsidR="00C96A8D">
              <w:rPr>
                <w:rFonts w:ascii="Poppins" w:hAnsi="Poppins" w:cs="Poppins"/>
                <w:sz w:val="20"/>
                <w:szCs w:val="20"/>
              </w:rPr>
              <w:t>SIS</w:t>
            </w:r>
            <w:r w:rsidRPr="00814E58">
              <w:rPr>
                <w:rFonts w:ascii="Poppins" w:hAnsi="Poppins" w:cs="Poppins"/>
                <w:sz w:val="20"/>
                <w:szCs w:val="20"/>
              </w:rPr>
              <w:t>]</w:t>
            </w:r>
            <w:r w:rsidRPr="00814E58">
              <w:rPr>
                <w:rFonts w:ascii="Poppins" w:hAnsi="Poppins" w:cs="Poppins"/>
                <w:sz w:val="20"/>
                <w:szCs w:val="20"/>
              </w:rPr>
              <w:tab/>
            </w:r>
            <w:r w:rsidR="009B33B6" w:rsidRPr="00814E58">
              <w:rPr>
                <w:rFonts w:ascii="Poppins" w:hAnsi="Poppins" w:cs="Poppins"/>
                <w:sz w:val="20"/>
                <w:szCs w:val="20"/>
              </w:rPr>
              <w:t>[</w:t>
            </w:r>
            <w:r w:rsidR="00C96A8D">
              <w:rPr>
                <w:rFonts w:ascii="Poppins" w:hAnsi="Poppins" w:cs="Poppins"/>
                <w:sz w:val="20"/>
                <w:szCs w:val="20"/>
              </w:rPr>
              <w:t>U2</w:t>
            </w:r>
            <w:r w:rsidR="009B33B6" w:rsidRPr="00814E58">
              <w:rPr>
                <w:rFonts w:ascii="Poppins" w:hAnsi="Poppins" w:cs="Poppins"/>
                <w:sz w:val="20"/>
                <w:szCs w:val="20"/>
              </w:rPr>
              <w:t>]</w:t>
            </w:r>
            <w:r w:rsidR="009B33B6" w:rsidRPr="00814E58">
              <w:rPr>
                <w:rFonts w:ascii="Poppins" w:hAnsi="Poppins" w:cs="Poppins"/>
                <w:sz w:val="20"/>
                <w:szCs w:val="20"/>
              </w:rPr>
              <w:tab/>
              <w:t>[</w:t>
            </w:r>
            <w:r w:rsidR="00CC1C2A">
              <w:rPr>
                <w:rFonts w:ascii="Poppins" w:hAnsi="Poppins" w:cs="Poppins"/>
                <w:sz w:val="20"/>
                <w:szCs w:val="20"/>
              </w:rPr>
              <w:t>C3</w:t>
            </w:r>
            <w:r w:rsidR="009B33B6" w:rsidRPr="00814E58">
              <w:rPr>
                <w:rFonts w:ascii="Poppins" w:hAnsi="Poppins" w:cs="Poppins"/>
                <w:sz w:val="20"/>
                <w:szCs w:val="20"/>
              </w:rPr>
              <w:t>]</w:t>
            </w:r>
          </w:p>
          <w:p w14:paraId="214D1726" w14:textId="6D67C51F" w:rsidR="00E227A8" w:rsidRPr="00E227A8" w:rsidRDefault="003009B4" w:rsidP="00814E58">
            <w:pPr>
              <w:pStyle w:val="Rodap"/>
              <w:jc w:val="center"/>
              <w:rPr>
                <w:rFonts w:ascii="Poppins" w:hAnsi="Poppins" w:cs="Poppins"/>
                <w:sz w:val="20"/>
                <w:szCs w:val="20"/>
              </w:rPr>
            </w:pP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begin"/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instrText>PAGE</w:instrTex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separate"/>
            </w:r>
            <w:r w:rsidR="00A55D43">
              <w:rPr>
                <w:rFonts w:ascii="Poppins" w:hAnsi="Poppins" w:cs="Poppins"/>
                <w:b/>
                <w:bCs/>
                <w:noProof/>
                <w:sz w:val="20"/>
                <w:szCs w:val="20"/>
              </w:rPr>
              <w:t>6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end"/>
            </w:r>
            <w:r w:rsidRPr="00814E58">
              <w:rPr>
                <w:rFonts w:ascii="Poppins" w:hAnsi="Poppins" w:cs="Poppins"/>
                <w:sz w:val="20"/>
                <w:szCs w:val="20"/>
              </w:rPr>
              <w:t xml:space="preserve"> / 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begin"/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instrText>NUMPAGES</w:instrTex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separate"/>
            </w:r>
            <w:r w:rsidR="00A55D43">
              <w:rPr>
                <w:rFonts w:ascii="Poppins" w:hAnsi="Poppins" w:cs="Poppins"/>
                <w:b/>
                <w:bCs/>
                <w:noProof/>
                <w:sz w:val="20"/>
                <w:szCs w:val="20"/>
              </w:rPr>
              <w:t>6</w:t>
            </w:r>
            <w:r w:rsidRPr="00814E58">
              <w:rPr>
                <w:rFonts w:ascii="Poppins" w:hAnsi="Poppins" w:cs="Poppins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BE6733" w14:textId="77777777" w:rsidR="00015003" w:rsidRDefault="00015003">
      <w:r>
        <w:separator/>
      </w:r>
    </w:p>
  </w:footnote>
  <w:footnote w:type="continuationSeparator" w:id="0">
    <w:p w14:paraId="4C74D33B" w14:textId="77777777" w:rsidR="00015003" w:rsidRDefault="00015003">
      <w:r>
        <w:continuationSeparator/>
      </w:r>
    </w:p>
  </w:footnote>
  <w:footnote w:type="continuationNotice" w:id="1">
    <w:p w14:paraId="5E212E37" w14:textId="77777777" w:rsidR="00015003" w:rsidRDefault="000150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560510" w14:textId="37552D7B" w:rsidR="00E227A8" w:rsidRDefault="00814E58" w:rsidP="00E227A8">
    <w:pPr>
      <w:pStyle w:val="Cabealho"/>
      <w:jc w:val="right"/>
    </w:pPr>
    <w:r>
      <w:rPr>
        <w:noProof/>
      </w:rPr>
      <w:drawing>
        <wp:inline distT="0" distB="0" distL="0" distR="0" wp14:anchorId="59BE978E" wp14:editId="63AEBBBF">
          <wp:extent cx="2773812" cy="360000"/>
          <wp:effectExtent l="0" t="0" r="0" b="0"/>
          <wp:docPr id="1783962497" name="Picture 1" descr="A red square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3962497" name="Picture 1" descr="A red square with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73812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575AA49" w14:textId="48326C47" w:rsidR="00814E58" w:rsidRDefault="00814E58" w:rsidP="00E227A8">
    <w:pPr>
      <w:pStyle w:val="Cabealho"/>
      <w:jc w:val="right"/>
    </w:pPr>
    <w:r>
      <w:t xml:space="preserve">    </w:t>
    </w:r>
    <w:r w:rsidR="000A4E65">
      <w:br/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B1DB8"/>
    <w:multiLevelType w:val="multilevel"/>
    <w:tmpl w:val="83641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679AD"/>
    <w:multiLevelType w:val="multilevel"/>
    <w:tmpl w:val="75EE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DB76B0"/>
    <w:multiLevelType w:val="multilevel"/>
    <w:tmpl w:val="3F10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FD15D5"/>
    <w:multiLevelType w:val="multilevel"/>
    <w:tmpl w:val="9ABA6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136016"/>
    <w:multiLevelType w:val="multilevel"/>
    <w:tmpl w:val="12D857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1BA747C"/>
    <w:multiLevelType w:val="multilevel"/>
    <w:tmpl w:val="EFBA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1C75207"/>
    <w:multiLevelType w:val="multilevel"/>
    <w:tmpl w:val="3AA6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15667B"/>
    <w:multiLevelType w:val="multilevel"/>
    <w:tmpl w:val="75AA5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8B78A6"/>
    <w:multiLevelType w:val="multilevel"/>
    <w:tmpl w:val="A7923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A425C5"/>
    <w:multiLevelType w:val="multilevel"/>
    <w:tmpl w:val="735A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EE48A5"/>
    <w:multiLevelType w:val="multilevel"/>
    <w:tmpl w:val="565E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275B0B"/>
    <w:multiLevelType w:val="multilevel"/>
    <w:tmpl w:val="ED16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8E577F"/>
    <w:multiLevelType w:val="multilevel"/>
    <w:tmpl w:val="CE6E0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6F73AC"/>
    <w:multiLevelType w:val="multilevel"/>
    <w:tmpl w:val="BB90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973F78"/>
    <w:multiLevelType w:val="multilevel"/>
    <w:tmpl w:val="58949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902431B"/>
    <w:multiLevelType w:val="multilevel"/>
    <w:tmpl w:val="6240B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A1735EC"/>
    <w:multiLevelType w:val="multilevel"/>
    <w:tmpl w:val="96D4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A2D21F3"/>
    <w:multiLevelType w:val="multilevel"/>
    <w:tmpl w:val="4C105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A5F22D9"/>
    <w:multiLevelType w:val="multilevel"/>
    <w:tmpl w:val="2CF2C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C8B5B47"/>
    <w:multiLevelType w:val="multilevel"/>
    <w:tmpl w:val="15C8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D411767"/>
    <w:multiLevelType w:val="multilevel"/>
    <w:tmpl w:val="FEE8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4B1AB2"/>
    <w:multiLevelType w:val="multilevel"/>
    <w:tmpl w:val="CAFCB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D98305A"/>
    <w:multiLevelType w:val="multilevel"/>
    <w:tmpl w:val="494E9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F7E78DA"/>
    <w:multiLevelType w:val="multilevel"/>
    <w:tmpl w:val="4F6E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2237FBF"/>
    <w:multiLevelType w:val="multilevel"/>
    <w:tmpl w:val="22B2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23D552E"/>
    <w:multiLevelType w:val="multilevel"/>
    <w:tmpl w:val="08F61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3AE39D3"/>
    <w:multiLevelType w:val="multilevel"/>
    <w:tmpl w:val="43687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42D3864"/>
    <w:multiLevelType w:val="multilevel"/>
    <w:tmpl w:val="24820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4925A1F"/>
    <w:multiLevelType w:val="multilevel"/>
    <w:tmpl w:val="4C2A7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4F22ED8"/>
    <w:multiLevelType w:val="multilevel"/>
    <w:tmpl w:val="7EA0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4F36A95"/>
    <w:multiLevelType w:val="multilevel"/>
    <w:tmpl w:val="5C220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D54EC8"/>
    <w:multiLevelType w:val="multilevel"/>
    <w:tmpl w:val="1FCE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74B53B0"/>
    <w:multiLevelType w:val="multilevel"/>
    <w:tmpl w:val="B16AB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86B769C"/>
    <w:multiLevelType w:val="multilevel"/>
    <w:tmpl w:val="0AAA8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88F528F"/>
    <w:multiLevelType w:val="multilevel"/>
    <w:tmpl w:val="14F08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263BEF"/>
    <w:multiLevelType w:val="multilevel"/>
    <w:tmpl w:val="F9EED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B2E6849"/>
    <w:multiLevelType w:val="multilevel"/>
    <w:tmpl w:val="0F68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B5E0F21"/>
    <w:multiLevelType w:val="hybridMultilevel"/>
    <w:tmpl w:val="05D2B4A2"/>
    <w:lvl w:ilvl="0" w:tplc="4FC6B6AA">
      <w:start w:val="1"/>
      <w:numFmt w:val="decimal"/>
      <w:lvlText w:val="%1."/>
      <w:lvlJc w:val="left"/>
      <w:pPr>
        <w:ind w:left="720" w:hanging="360"/>
      </w:pPr>
      <w:rPr>
        <w:rFonts w:ascii="Poppins" w:eastAsia="Times New Roman" w:hAnsi="Poppins" w:cs="Poppins" w:hint="default"/>
        <w:b/>
        <w:sz w:val="3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C2C0030"/>
    <w:multiLevelType w:val="multilevel"/>
    <w:tmpl w:val="CA7EF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CBF02B1"/>
    <w:multiLevelType w:val="multilevel"/>
    <w:tmpl w:val="04FED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E4D34F9"/>
    <w:multiLevelType w:val="multilevel"/>
    <w:tmpl w:val="CE7E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FFC4449"/>
    <w:multiLevelType w:val="multilevel"/>
    <w:tmpl w:val="DA6E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0DE2F10"/>
    <w:multiLevelType w:val="multilevel"/>
    <w:tmpl w:val="5B90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23B62BB"/>
    <w:multiLevelType w:val="multilevel"/>
    <w:tmpl w:val="D98698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9273E1"/>
    <w:multiLevelType w:val="multilevel"/>
    <w:tmpl w:val="AA88C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3760D5E"/>
    <w:multiLevelType w:val="multilevel"/>
    <w:tmpl w:val="EA44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37734E1"/>
    <w:multiLevelType w:val="multilevel"/>
    <w:tmpl w:val="C2A24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37E4E0E"/>
    <w:multiLevelType w:val="multilevel"/>
    <w:tmpl w:val="8BB8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3D3146A"/>
    <w:multiLevelType w:val="multilevel"/>
    <w:tmpl w:val="C688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4F80147"/>
    <w:multiLevelType w:val="multilevel"/>
    <w:tmpl w:val="48568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51D7B1F"/>
    <w:multiLevelType w:val="multilevel"/>
    <w:tmpl w:val="2FC4C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6122AF0"/>
    <w:multiLevelType w:val="multilevel"/>
    <w:tmpl w:val="06AE85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64E3F77"/>
    <w:multiLevelType w:val="multilevel"/>
    <w:tmpl w:val="17AA2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6BA74D5"/>
    <w:multiLevelType w:val="hybridMultilevel"/>
    <w:tmpl w:val="84949EFA"/>
    <w:lvl w:ilvl="0" w:tplc="8C36766E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7BA3BF0"/>
    <w:multiLevelType w:val="multilevel"/>
    <w:tmpl w:val="5624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7CB4435"/>
    <w:multiLevelType w:val="hybridMultilevel"/>
    <w:tmpl w:val="F37ED4D2"/>
    <w:lvl w:ilvl="0" w:tplc="2182D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E2AE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CC3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6E9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B381A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D41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024E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EC1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CDD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 w15:restartNumberingAfterBreak="0">
    <w:nsid w:val="28767860"/>
    <w:multiLevelType w:val="hybridMultilevel"/>
    <w:tmpl w:val="84949EF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88653DD"/>
    <w:multiLevelType w:val="multilevel"/>
    <w:tmpl w:val="0EE8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8A57029"/>
    <w:multiLevelType w:val="multilevel"/>
    <w:tmpl w:val="290C0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A650ED6"/>
    <w:multiLevelType w:val="multilevel"/>
    <w:tmpl w:val="B8426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AA11B30"/>
    <w:multiLevelType w:val="multilevel"/>
    <w:tmpl w:val="8632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B1174FE"/>
    <w:multiLevelType w:val="multilevel"/>
    <w:tmpl w:val="28ACA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9117D0"/>
    <w:multiLevelType w:val="hybridMultilevel"/>
    <w:tmpl w:val="7E4A5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C2D05A5"/>
    <w:multiLevelType w:val="hybridMultilevel"/>
    <w:tmpl w:val="84949EFA"/>
    <w:lvl w:ilvl="0" w:tplc="8C36766E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C4643B3"/>
    <w:multiLevelType w:val="multilevel"/>
    <w:tmpl w:val="DEBC6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2DB95013"/>
    <w:multiLevelType w:val="multilevel"/>
    <w:tmpl w:val="4BAC6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075318D"/>
    <w:multiLevelType w:val="multilevel"/>
    <w:tmpl w:val="3BE0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1C10296"/>
    <w:multiLevelType w:val="multilevel"/>
    <w:tmpl w:val="CCC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3690AB1"/>
    <w:multiLevelType w:val="multilevel"/>
    <w:tmpl w:val="B6AA2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36A20DF"/>
    <w:multiLevelType w:val="multilevel"/>
    <w:tmpl w:val="72C0B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5012F03"/>
    <w:multiLevelType w:val="multilevel"/>
    <w:tmpl w:val="649AD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528091C"/>
    <w:multiLevelType w:val="multilevel"/>
    <w:tmpl w:val="3CA6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7543F3B"/>
    <w:multiLevelType w:val="multilevel"/>
    <w:tmpl w:val="DD04A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75D1A94"/>
    <w:multiLevelType w:val="multilevel"/>
    <w:tmpl w:val="9612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8960EE3"/>
    <w:multiLevelType w:val="multilevel"/>
    <w:tmpl w:val="ACBC2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8C10E03"/>
    <w:multiLevelType w:val="multilevel"/>
    <w:tmpl w:val="86EC8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90249C7"/>
    <w:multiLevelType w:val="multilevel"/>
    <w:tmpl w:val="5CE2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A435699"/>
    <w:multiLevelType w:val="multilevel"/>
    <w:tmpl w:val="D5F6C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B1E2D37"/>
    <w:multiLevelType w:val="multilevel"/>
    <w:tmpl w:val="8EEC9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B2C463B"/>
    <w:multiLevelType w:val="multilevel"/>
    <w:tmpl w:val="0A14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B5731B4"/>
    <w:multiLevelType w:val="multilevel"/>
    <w:tmpl w:val="11846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C0B2EDD"/>
    <w:multiLevelType w:val="multilevel"/>
    <w:tmpl w:val="3D2C5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C414096"/>
    <w:multiLevelType w:val="multilevel"/>
    <w:tmpl w:val="FCE47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E7415F3"/>
    <w:multiLevelType w:val="multilevel"/>
    <w:tmpl w:val="A02EA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F78243E"/>
    <w:multiLevelType w:val="multilevel"/>
    <w:tmpl w:val="24423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3FD03F9B"/>
    <w:multiLevelType w:val="multilevel"/>
    <w:tmpl w:val="DCBE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40182280"/>
    <w:multiLevelType w:val="multilevel"/>
    <w:tmpl w:val="89C85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43F6660F"/>
    <w:multiLevelType w:val="multilevel"/>
    <w:tmpl w:val="28E42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4995FFA"/>
    <w:multiLevelType w:val="hybridMultilevel"/>
    <w:tmpl w:val="79065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 w15:restartNumberingAfterBreak="0">
    <w:nsid w:val="470B4413"/>
    <w:multiLevelType w:val="multilevel"/>
    <w:tmpl w:val="7E72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716515E"/>
    <w:multiLevelType w:val="multilevel"/>
    <w:tmpl w:val="6F347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47390A3F"/>
    <w:multiLevelType w:val="multilevel"/>
    <w:tmpl w:val="63284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8D9655B"/>
    <w:multiLevelType w:val="multilevel"/>
    <w:tmpl w:val="521E9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8E00418"/>
    <w:multiLevelType w:val="multilevel"/>
    <w:tmpl w:val="96F0E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9770CD0"/>
    <w:multiLevelType w:val="multilevel"/>
    <w:tmpl w:val="4D16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AB84669"/>
    <w:multiLevelType w:val="multilevel"/>
    <w:tmpl w:val="DA3E1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B0673C3"/>
    <w:multiLevelType w:val="multilevel"/>
    <w:tmpl w:val="8076C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B361E1D"/>
    <w:multiLevelType w:val="multilevel"/>
    <w:tmpl w:val="EC10D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F041B1E"/>
    <w:multiLevelType w:val="multilevel"/>
    <w:tmpl w:val="E5187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03C65D3"/>
    <w:multiLevelType w:val="multilevel"/>
    <w:tmpl w:val="1906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0CA1DBE"/>
    <w:multiLevelType w:val="multilevel"/>
    <w:tmpl w:val="7C54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15F020E"/>
    <w:multiLevelType w:val="multilevel"/>
    <w:tmpl w:val="DE88A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27B041C"/>
    <w:multiLevelType w:val="multilevel"/>
    <w:tmpl w:val="B8785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3343FE6"/>
    <w:multiLevelType w:val="multilevel"/>
    <w:tmpl w:val="5AE22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5530B9E"/>
    <w:multiLevelType w:val="multilevel"/>
    <w:tmpl w:val="A38A9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56123660"/>
    <w:multiLevelType w:val="multilevel"/>
    <w:tmpl w:val="7960D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6C16A0B"/>
    <w:multiLevelType w:val="multilevel"/>
    <w:tmpl w:val="D7C68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57AF12BF"/>
    <w:multiLevelType w:val="multilevel"/>
    <w:tmpl w:val="B458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8241FD5"/>
    <w:multiLevelType w:val="multilevel"/>
    <w:tmpl w:val="E5082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8A447DB"/>
    <w:multiLevelType w:val="multilevel"/>
    <w:tmpl w:val="B9129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902686B"/>
    <w:multiLevelType w:val="multilevel"/>
    <w:tmpl w:val="39D40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5A3D2FAD"/>
    <w:multiLevelType w:val="multilevel"/>
    <w:tmpl w:val="61FA1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A595759"/>
    <w:multiLevelType w:val="multilevel"/>
    <w:tmpl w:val="5560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B981852"/>
    <w:multiLevelType w:val="multilevel"/>
    <w:tmpl w:val="90605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5DAF5C2C"/>
    <w:multiLevelType w:val="multilevel"/>
    <w:tmpl w:val="762E4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5E053A33"/>
    <w:multiLevelType w:val="multilevel"/>
    <w:tmpl w:val="CD2CA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5E0C3067"/>
    <w:multiLevelType w:val="multilevel"/>
    <w:tmpl w:val="1F6A9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25C235E"/>
    <w:multiLevelType w:val="multilevel"/>
    <w:tmpl w:val="0CC42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47C2B38"/>
    <w:multiLevelType w:val="multilevel"/>
    <w:tmpl w:val="97F6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4E32507"/>
    <w:multiLevelType w:val="multilevel"/>
    <w:tmpl w:val="8E3AB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4F37931"/>
    <w:multiLevelType w:val="multilevel"/>
    <w:tmpl w:val="23C0B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663009A8"/>
    <w:multiLevelType w:val="hybridMultilevel"/>
    <w:tmpl w:val="309A040C"/>
    <w:lvl w:ilvl="0" w:tplc="B11C3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E450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705F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7803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F659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FC46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465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F7A33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67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2" w15:restartNumberingAfterBreak="0">
    <w:nsid w:val="67A0395A"/>
    <w:multiLevelType w:val="multilevel"/>
    <w:tmpl w:val="05CE2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845615B"/>
    <w:multiLevelType w:val="multilevel"/>
    <w:tmpl w:val="6C28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9DB46AD"/>
    <w:multiLevelType w:val="multilevel"/>
    <w:tmpl w:val="1D440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69DF53A4"/>
    <w:multiLevelType w:val="hybridMultilevel"/>
    <w:tmpl w:val="84949EFA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  <w:b/>
        <w:bCs/>
        <w:i w:val="0"/>
        <w:i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A47718B"/>
    <w:multiLevelType w:val="multilevel"/>
    <w:tmpl w:val="6658B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6D8D1670"/>
    <w:multiLevelType w:val="multilevel"/>
    <w:tmpl w:val="1D90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DD305DF"/>
    <w:multiLevelType w:val="multilevel"/>
    <w:tmpl w:val="B596D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E48219D"/>
    <w:multiLevelType w:val="multilevel"/>
    <w:tmpl w:val="9558C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E4F1122"/>
    <w:multiLevelType w:val="multilevel"/>
    <w:tmpl w:val="065C7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6F2F1EF7"/>
    <w:multiLevelType w:val="multilevel"/>
    <w:tmpl w:val="4FBC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2B54BC5"/>
    <w:multiLevelType w:val="multilevel"/>
    <w:tmpl w:val="256AB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41B10A1"/>
    <w:multiLevelType w:val="multilevel"/>
    <w:tmpl w:val="6A12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528446D"/>
    <w:multiLevelType w:val="multilevel"/>
    <w:tmpl w:val="B03A1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53071A7"/>
    <w:multiLevelType w:val="multilevel"/>
    <w:tmpl w:val="CC10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7250757"/>
    <w:multiLevelType w:val="multilevel"/>
    <w:tmpl w:val="9424C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7567325"/>
    <w:multiLevelType w:val="multilevel"/>
    <w:tmpl w:val="43208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77468BB"/>
    <w:multiLevelType w:val="multilevel"/>
    <w:tmpl w:val="522A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77AB3CC0"/>
    <w:multiLevelType w:val="multilevel"/>
    <w:tmpl w:val="99EC8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77EE35BD"/>
    <w:multiLevelType w:val="multilevel"/>
    <w:tmpl w:val="9288F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79092B76"/>
    <w:multiLevelType w:val="multilevel"/>
    <w:tmpl w:val="040A37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799511DE"/>
    <w:multiLevelType w:val="multilevel"/>
    <w:tmpl w:val="3E4A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B5703E9"/>
    <w:multiLevelType w:val="hybridMultilevel"/>
    <w:tmpl w:val="505EBC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7B5D63DA"/>
    <w:multiLevelType w:val="multilevel"/>
    <w:tmpl w:val="D99E1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7C1D4217"/>
    <w:multiLevelType w:val="multilevel"/>
    <w:tmpl w:val="64CA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C9666FA"/>
    <w:multiLevelType w:val="multilevel"/>
    <w:tmpl w:val="9D8C9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E5A17AC"/>
    <w:multiLevelType w:val="multilevel"/>
    <w:tmpl w:val="AF2A6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7EDB7C55"/>
    <w:multiLevelType w:val="multilevel"/>
    <w:tmpl w:val="54C2F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F664A3C"/>
    <w:multiLevelType w:val="multilevel"/>
    <w:tmpl w:val="472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FAB1BF4"/>
    <w:multiLevelType w:val="multilevel"/>
    <w:tmpl w:val="38662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7070202">
    <w:abstractNumId w:val="62"/>
  </w:num>
  <w:num w:numId="2" w16cid:durableId="1911381479">
    <w:abstractNumId w:val="63"/>
  </w:num>
  <w:num w:numId="3" w16cid:durableId="823663702">
    <w:abstractNumId w:val="143"/>
  </w:num>
  <w:num w:numId="4" w16cid:durableId="1795100588">
    <w:abstractNumId w:val="88"/>
  </w:num>
  <w:num w:numId="5" w16cid:durableId="2039891086">
    <w:abstractNumId w:val="56"/>
  </w:num>
  <w:num w:numId="6" w16cid:durableId="619997924">
    <w:abstractNumId w:val="37"/>
  </w:num>
  <w:num w:numId="7" w16cid:durableId="1812361860">
    <w:abstractNumId w:val="125"/>
  </w:num>
  <w:num w:numId="8" w16cid:durableId="380131810">
    <w:abstractNumId w:val="53"/>
  </w:num>
  <w:num w:numId="9" w16cid:durableId="1863475779">
    <w:abstractNumId w:val="121"/>
  </w:num>
  <w:num w:numId="10" w16cid:durableId="446899403">
    <w:abstractNumId w:val="55"/>
  </w:num>
  <w:num w:numId="11" w16cid:durableId="683747618">
    <w:abstractNumId w:val="127"/>
  </w:num>
  <w:num w:numId="12" w16cid:durableId="1086538853">
    <w:abstractNumId w:val="44"/>
  </w:num>
  <w:num w:numId="13" w16cid:durableId="420417788">
    <w:abstractNumId w:val="138"/>
  </w:num>
  <w:num w:numId="14" w16cid:durableId="2141457503">
    <w:abstractNumId w:val="91"/>
  </w:num>
  <w:num w:numId="15" w16cid:durableId="587932924">
    <w:abstractNumId w:val="30"/>
  </w:num>
  <w:num w:numId="16" w16cid:durableId="862092643">
    <w:abstractNumId w:val="106"/>
  </w:num>
  <w:num w:numId="17" w16cid:durableId="933786288">
    <w:abstractNumId w:val="144"/>
  </w:num>
  <w:num w:numId="18" w16cid:durableId="229268768">
    <w:abstractNumId w:val="75"/>
  </w:num>
  <w:num w:numId="19" w16cid:durableId="218593377">
    <w:abstractNumId w:val="93"/>
  </w:num>
  <w:num w:numId="20" w16cid:durableId="1915578414">
    <w:abstractNumId w:val="134"/>
  </w:num>
  <w:num w:numId="21" w16cid:durableId="1086001288">
    <w:abstractNumId w:val="45"/>
  </w:num>
  <w:num w:numId="22" w16cid:durableId="1394038294">
    <w:abstractNumId w:val="81"/>
  </w:num>
  <w:num w:numId="23" w16cid:durableId="102969017">
    <w:abstractNumId w:val="67"/>
  </w:num>
  <w:num w:numId="24" w16cid:durableId="76484077">
    <w:abstractNumId w:val="68"/>
  </w:num>
  <w:num w:numId="25" w16cid:durableId="1967856523">
    <w:abstractNumId w:val="139"/>
  </w:num>
  <w:num w:numId="26" w16cid:durableId="191497709">
    <w:abstractNumId w:val="120"/>
  </w:num>
  <w:num w:numId="27" w16cid:durableId="1575164638">
    <w:abstractNumId w:val="90"/>
  </w:num>
  <w:num w:numId="28" w16cid:durableId="1984890826">
    <w:abstractNumId w:val="100"/>
  </w:num>
  <w:num w:numId="29" w16cid:durableId="1191990893">
    <w:abstractNumId w:val="145"/>
  </w:num>
  <w:num w:numId="30" w16cid:durableId="1399281212">
    <w:abstractNumId w:val="40"/>
  </w:num>
  <w:num w:numId="31" w16cid:durableId="428353881">
    <w:abstractNumId w:val="132"/>
  </w:num>
  <w:num w:numId="32" w16cid:durableId="1294020835">
    <w:abstractNumId w:val="25"/>
  </w:num>
  <w:num w:numId="33" w16cid:durableId="1219971930">
    <w:abstractNumId w:val="64"/>
  </w:num>
  <w:num w:numId="34" w16cid:durableId="567617829">
    <w:abstractNumId w:val="21"/>
  </w:num>
  <w:num w:numId="35" w16cid:durableId="516506739">
    <w:abstractNumId w:val="113"/>
  </w:num>
  <w:num w:numId="36" w16cid:durableId="1264530800">
    <w:abstractNumId w:val="103"/>
  </w:num>
  <w:num w:numId="37" w16cid:durableId="1882664312">
    <w:abstractNumId w:val="65"/>
  </w:num>
  <w:num w:numId="38" w16cid:durableId="76172244">
    <w:abstractNumId w:val="18"/>
  </w:num>
  <w:num w:numId="39" w16cid:durableId="311905160">
    <w:abstractNumId w:val="101"/>
  </w:num>
  <w:num w:numId="40" w16cid:durableId="433284013">
    <w:abstractNumId w:val="59"/>
  </w:num>
  <w:num w:numId="41" w16cid:durableId="436296016">
    <w:abstractNumId w:val="85"/>
  </w:num>
  <w:num w:numId="42" w16cid:durableId="285427514">
    <w:abstractNumId w:val="95"/>
  </w:num>
  <w:num w:numId="43" w16cid:durableId="136150524">
    <w:abstractNumId w:val="116"/>
  </w:num>
  <w:num w:numId="44" w16cid:durableId="1806047955">
    <w:abstractNumId w:val="23"/>
  </w:num>
  <w:num w:numId="45" w16cid:durableId="173617038">
    <w:abstractNumId w:val="107"/>
  </w:num>
  <w:num w:numId="46" w16cid:durableId="1169054674">
    <w:abstractNumId w:val="7"/>
  </w:num>
  <w:num w:numId="47" w16cid:durableId="981695700">
    <w:abstractNumId w:val="6"/>
  </w:num>
  <w:num w:numId="48" w16cid:durableId="354381202">
    <w:abstractNumId w:val="70"/>
  </w:num>
  <w:num w:numId="49" w16cid:durableId="261256797">
    <w:abstractNumId w:val="83"/>
  </w:num>
  <w:num w:numId="50" w16cid:durableId="1794445450">
    <w:abstractNumId w:val="98"/>
  </w:num>
  <w:num w:numId="51" w16cid:durableId="660085682">
    <w:abstractNumId w:val="1"/>
  </w:num>
  <w:num w:numId="52" w16cid:durableId="911739658">
    <w:abstractNumId w:val="69"/>
  </w:num>
  <w:num w:numId="53" w16cid:durableId="2136439865">
    <w:abstractNumId w:val="46"/>
  </w:num>
  <w:num w:numId="54" w16cid:durableId="2053577549">
    <w:abstractNumId w:val="20"/>
  </w:num>
  <w:num w:numId="55" w16cid:durableId="590894710">
    <w:abstractNumId w:val="35"/>
  </w:num>
  <w:num w:numId="56" w16cid:durableId="514659665">
    <w:abstractNumId w:val="136"/>
  </w:num>
  <w:num w:numId="57" w16cid:durableId="687951234">
    <w:abstractNumId w:val="13"/>
  </w:num>
  <w:num w:numId="58" w16cid:durableId="1980379184">
    <w:abstractNumId w:val="42"/>
  </w:num>
  <w:num w:numId="59" w16cid:durableId="207840991">
    <w:abstractNumId w:val="130"/>
  </w:num>
  <w:num w:numId="60" w16cid:durableId="125661403">
    <w:abstractNumId w:val="3"/>
  </w:num>
  <w:num w:numId="61" w16cid:durableId="974455621">
    <w:abstractNumId w:val="10"/>
  </w:num>
  <w:num w:numId="62" w16cid:durableId="1053847880">
    <w:abstractNumId w:val="76"/>
  </w:num>
  <w:num w:numId="63" w16cid:durableId="1001198876">
    <w:abstractNumId w:val="74"/>
  </w:num>
  <w:num w:numId="64" w16cid:durableId="964964234">
    <w:abstractNumId w:val="114"/>
  </w:num>
  <w:num w:numId="65" w16cid:durableId="383024170">
    <w:abstractNumId w:val="8"/>
  </w:num>
  <w:num w:numId="66" w16cid:durableId="668219972">
    <w:abstractNumId w:val="117"/>
  </w:num>
  <w:num w:numId="67" w16cid:durableId="2033217617">
    <w:abstractNumId w:val="148"/>
  </w:num>
  <w:num w:numId="68" w16cid:durableId="720010178">
    <w:abstractNumId w:val="115"/>
  </w:num>
  <w:num w:numId="69" w16cid:durableId="2145198440">
    <w:abstractNumId w:val="54"/>
  </w:num>
  <w:num w:numId="70" w16cid:durableId="1425885268">
    <w:abstractNumId w:val="108"/>
  </w:num>
  <w:num w:numId="71" w16cid:durableId="2096628148">
    <w:abstractNumId w:val="66"/>
  </w:num>
  <w:num w:numId="72" w16cid:durableId="1819375265">
    <w:abstractNumId w:val="124"/>
  </w:num>
  <w:num w:numId="73" w16cid:durableId="1136214241">
    <w:abstractNumId w:val="129"/>
  </w:num>
  <w:num w:numId="74" w16cid:durableId="918170395">
    <w:abstractNumId w:val="73"/>
  </w:num>
  <w:num w:numId="75" w16cid:durableId="1010790907">
    <w:abstractNumId w:val="147"/>
  </w:num>
  <w:num w:numId="76" w16cid:durableId="1894386235">
    <w:abstractNumId w:val="96"/>
  </w:num>
  <w:num w:numId="77" w16cid:durableId="1811484794">
    <w:abstractNumId w:val="80"/>
  </w:num>
  <w:num w:numId="78" w16cid:durableId="1786651803">
    <w:abstractNumId w:val="84"/>
  </w:num>
  <w:num w:numId="79" w16cid:durableId="1640526104">
    <w:abstractNumId w:val="32"/>
  </w:num>
  <w:num w:numId="80" w16cid:durableId="1557282820">
    <w:abstractNumId w:val="22"/>
  </w:num>
  <w:num w:numId="81" w16cid:durableId="19400509">
    <w:abstractNumId w:val="87"/>
  </w:num>
  <w:num w:numId="82" w16cid:durableId="730079145">
    <w:abstractNumId w:val="92"/>
  </w:num>
  <w:num w:numId="83" w16cid:durableId="1301957953">
    <w:abstractNumId w:val="126"/>
  </w:num>
  <w:num w:numId="84" w16cid:durableId="997542577">
    <w:abstractNumId w:val="43"/>
  </w:num>
  <w:num w:numId="85" w16cid:durableId="85881069">
    <w:abstractNumId w:val="0"/>
  </w:num>
  <w:num w:numId="86" w16cid:durableId="587076420">
    <w:abstractNumId w:val="4"/>
  </w:num>
  <w:num w:numId="87" w16cid:durableId="1016689070">
    <w:abstractNumId w:val="16"/>
  </w:num>
  <w:num w:numId="88" w16cid:durableId="1007758040">
    <w:abstractNumId w:val="122"/>
  </w:num>
  <w:num w:numId="89" w16cid:durableId="936330036">
    <w:abstractNumId w:val="19"/>
  </w:num>
  <w:num w:numId="90" w16cid:durableId="815873197">
    <w:abstractNumId w:val="61"/>
  </w:num>
  <w:num w:numId="91" w16cid:durableId="427775819">
    <w:abstractNumId w:val="49"/>
  </w:num>
  <w:num w:numId="92" w16cid:durableId="1446342352">
    <w:abstractNumId w:val="97"/>
  </w:num>
  <w:num w:numId="93" w16cid:durableId="1300913159">
    <w:abstractNumId w:val="94"/>
  </w:num>
  <w:num w:numId="94" w16cid:durableId="1877235998">
    <w:abstractNumId w:val="78"/>
  </w:num>
  <w:num w:numId="95" w16cid:durableId="1559241849">
    <w:abstractNumId w:val="27"/>
  </w:num>
  <w:num w:numId="96" w16cid:durableId="1976788377">
    <w:abstractNumId w:val="135"/>
  </w:num>
  <w:num w:numId="97" w16cid:durableId="550116668">
    <w:abstractNumId w:val="131"/>
  </w:num>
  <w:num w:numId="98" w16cid:durableId="1298220540">
    <w:abstractNumId w:val="110"/>
  </w:num>
  <w:num w:numId="99" w16cid:durableId="1956213056">
    <w:abstractNumId w:val="24"/>
  </w:num>
  <w:num w:numId="100" w16cid:durableId="945381752">
    <w:abstractNumId w:val="137"/>
  </w:num>
  <w:num w:numId="101" w16cid:durableId="1486581127">
    <w:abstractNumId w:val="99"/>
  </w:num>
  <w:num w:numId="102" w16cid:durableId="877662541">
    <w:abstractNumId w:val="47"/>
  </w:num>
  <w:num w:numId="103" w16cid:durableId="880285840">
    <w:abstractNumId w:val="141"/>
  </w:num>
  <w:num w:numId="104" w16cid:durableId="296226027">
    <w:abstractNumId w:val="34"/>
  </w:num>
  <w:num w:numId="105" w16cid:durableId="1502038861">
    <w:abstractNumId w:val="119"/>
  </w:num>
  <w:num w:numId="106" w16cid:durableId="777917245">
    <w:abstractNumId w:val="17"/>
  </w:num>
  <w:num w:numId="107" w16cid:durableId="969017345">
    <w:abstractNumId w:val="102"/>
  </w:num>
  <w:num w:numId="108" w16cid:durableId="994189221">
    <w:abstractNumId w:val="51"/>
  </w:num>
  <w:num w:numId="109" w16cid:durableId="1444038853">
    <w:abstractNumId w:val="150"/>
  </w:num>
  <w:num w:numId="110" w16cid:durableId="161968709">
    <w:abstractNumId w:val="57"/>
  </w:num>
  <w:num w:numId="111" w16cid:durableId="381947134">
    <w:abstractNumId w:val="28"/>
  </w:num>
  <w:num w:numId="112" w16cid:durableId="352265430">
    <w:abstractNumId w:val="31"/>
  </w:num>
  <w:num w:numId="113" w16cid:durableId="1490899576">
    <w:abstractNumId w:val="111"/>
  </w:num>
  <w:num w:numId="114" w16cid:durableId="71511736">
    <w:abstractNumId w:val="12"/>
  </w:num>
  <w:num w:numId="115" w16cid:durableId="1942254059">
    <w:abstractNumId w:val="48"/>
  </w:num>
  <w:num w:numId="116" w16cid:durableId="372970815">
    <w:abstractNumId w:val="5"/>
  </w:num>
  <w:num w:numId="117" w16cid:durableId="1410538879">
    <w:abstractNumId w:val="89"/>
  </w:num>
  <w:num w:numId="118" w16cid:durableId="264121349">
    <w:abstractNumId w:val="77"/>
  </w:num>
  <w:num w:numId="119" w16cid:durableId="183908498">
    <w:abstractNumId w:val="2"/>
  </w:num>
  <w:num w:numId="120" w16cid:durableId="2051539226">
    <w:abstractNumId w:val="11"/>
  </w:num>
  <w:num w:numId="121" w16cid:durableId="190847989">
    <w:abstractNumId w:val="149"/>
  </w:num>
  <w:num w:numId="122" w16cid:durableId="830826518">
    <w:abstractNumId w:val="142"/>
  </w:num>
  <w:num w:numId="123" w16cid:durableId="145636351">
    <w:abstractNumId w:val="82"/>
  </w:num>
  <w:num w:numId="124" w16cid:durableId="851843986">
    <w:abstractNumId w:val="140"/>
  </w:num>
  <w:num w:numId="125" w16cid:durableId="1291664287">
    <w:abstractNumId w:val="123"/>
  </w:num>
  <w:num w:numId="126" w16cid:durableId="1994093714">
    <w:abstractNumId w:val="146"/>
  </w:num>
  <w:num w:numId="127" w16cid:durableId="400560098">
    <w:abstractNumId w:val="29"/>
  </w:num>
  <w:num w:numId="128" w16cid:durableId="1186477322">
    <w:abstractNumId w:val="58"/>
  </w:num>
  <w:num w:numId="129" w16cid:durableId="1615289543">
    <w:abstractNumId w:val="26"/>
  </w:num>
  <w:num w:numId="130" w16cid:durableId="2091198414">
    <w:abstractNumId w:val="33"/>
  </w:num>
  <w:num w:numId="131" w16cid:durableId="1559635076">
    <w:abstractNumId w:val="71"/>
  </w:num>
  <w:num w:numId="132" w16cid:durableId="624652897">
    <w:abstractNumId w:val="128"/>
  </w:num>
  <w:num w:numId="133" w16cid:durableId="902370829">
    <w:abstractNumId w:val="109"/>
  </w:num>
  <w:num w:numId="134" w16cid:durableId="1233585143">
    <w:abstractNumId w:val="133"/>
  </w:num>
  <w:num w:numId="135" w16cid:durableId="785122548">
    <w:abstractNumId w:val="60"/>
  </w:num>
  <w:num w:numId="136" w16cid:durableId="225460612">
    <w:abstractNumId w:val="105"/>
  </w:num>
  <w:num w:numId="137" w16cid:durableId="1133524162">
    <w:abstractNumId w:val="15"/>
  </w:num>
  <w:num w:numId="138" w16cid:durableId="1743407791">
    <w:abstractNumId w:val="39"/>
  </w:num>
  <w:num w:numId="139" w16cid:durableId="383256830">
    <w:abstractNumId w:val="14"/>
  </w:num>
  <w:num w:numId="140" w16cid:durableId="564414215">
    <w:abstractNumId w:val="112"/>
  </w:num>
  <w:num w:numId="141" w16cid:durableId="1361513809">
    <w:abstractNumId w:val="52"/>
  </w:num>
  <w:num w:numId="142" w16cid:durableId="541527534">
    <w:abstractNumId w:val="41"/>
  </w:num>
  <w:num w:numId="143" w16cid:durableId="1132015808">
    <w:abstractNumId w:val="72"/>
  </w:num>
  <w:num w:numId="144" w16cid:durableId="1217931481">
    <w:abstractNumId w:val="38"/>
  </w:num>
  <w:num w:numId="145" w16cid:durableId="419955365">
    <w:abstractNumId w:val="86"/>
  </w:num>
  <w:num w:numId="146" w16cid:durableId="992181672">
    <w:abstractNumId w:val="36"/>
  </w:num>
  <w:num w:numId="147" w16cid:durableId="1840463326">
    <w:abstractNumId w:val="50"/>
  </w:num>
  <w:num w:numId="148" w16cid:durableId="706100583">
    <w:abstractNumId w:val="79"/>
  </w:num>
  <w:num w:numId="149" w16cid:durableId="2064017289">
    <w:abstractNumId w:val="118"/>
  </w:num>
  <w:num w:numId="150" w16cid:durableId="512454538">
    <w:abstractNumId w:val="104"/>
  </w:num>
  <w:num w:numId="151" w16cid:durableId="1252473414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7A8"/>
    <w:rsid w:val="00000715"/>
    <w:rsid w:val="00002AC0"/>
    <w:rsid w:val="00015003"/>
    <w:rsid w:val="00016193"/>
    <w:rsid w:val="00017477"/>
    <w:rsid w:val="000278D8"/>
    <w:rsid w:val="0003541D"/>
    <w:rsid w:val="00062019"/>
    <w:rsid w:val="00084C12"/>
    <w:rsid w:val="000918BF"/>
    <w:rsid w:val="00093C5A"/>
    <w:rsid w:val="000963BC"/>
    <w:rsid w:val="000A4E65"/>
    <w:rsid w:val="000B2228"/>
    <w:rsid w:val="000B4026"/>
    <w:rsid w:val="000C6619"/>
    <w:rsid w:val="000D2452"/>
    <w:rsid w:val="000D596E"/>
    <w:rsid w:val="000D61BD"/>
    <w:rsid w:val="000F339E"/>
    <w:rsid w:val="000F7DE9"/>
    <w:rsid w:val="00124756"/>
    <w:rsid w:val="00131E78"/>
    <w:rsid w:val="00160195"/>
    <w:rsid w:val="001904F2"/>
    <w:rsid w:val="001916A7"/>
    <w:rsid w:val="001A2D86"/>
    <w:rsid w:val="001A32C9"/>
    <w:rsid w:val="001B67D5"/>
    <w:rsid w:val="001C335A"/>
    <w:rsid w:val="001C387E"/>
    <w:rsid w:val="001D298A"/>
    <w:rsid w:val="001E7BC0"/>
    <w:rsid w:val="001F4B4E"/>
    <w:rsid w:val="001F63E7"/>
    <w:rsid w:val="0022433C"/>
    <w:rsid w:val="002344C7"/>
    <w:rsid w:val="0023450C"/>
    <w:rsid w:val="002372B1"/>
    <w:rsid w:val="00252F67"/>
    <w:rsid w:val="002555AC"/>
    <w:rsid w:val="00256D8D"/>
    <w:rsid w:val="002632D3"/>
    <w:rsid w:val="00264B6B"/>
    <w:rsid w:val="00265DC0"/>
    <w:rsid w:val="00293899"/>
    <w:rsid w:val="002A053D"/>
    <w:rsid w:val="002A1D65"/>
    <w:rsid w:val="002A57B9"/>
    <w:rsid w:val="002B24DB"/>
    <w:rsid w:val="002C033D"/>
    <w:rsid w:val="002C6EC9"/>
    <w:rsid w:val="002D1A6D"/>
    <w:rsid w:val="002D4551"/>
    <w:rsid w:val="002D51E3"/>
    <w:rsid w:val="002D6138"/>
    <w:rsid w:val="002E18AA"/>
    <w:rsid w:val="002E3A64"/>
    <w:rsid w:val="002E4AA5"/>
    <w:rsid w:val="002E56C5"/>
    <w:rsid w:val="002E6314"/>
    <w:rsid w:val="003009B4"/>
    <w:rsid w:val="003031BD"/>
    <w:rsid w:val="00303664"/>
    <w:rsid w:val="00304033"/>
    <w:rsid w:val="003142BC"/>
    <w:rsid w:val="003365AE"/>
    <w:rsid w:val="00340A52"/>
    <w:rsid w:val="00345BE3"/>
    <w:rsid w:val="00367C72"/>
    <w:rsid w:val="00372D8C"/>
    <w:rsid w:val="00372FF6"/>
    <w:rsid w:val="00373C81"/>
    <w:rsid w:val="00373F36"/>
    <w:rsid w:val="00382FF5"/>
    <w:rsid w:val="003C032E"/>
    <w:rsid w:val="003C2103"/>
    <w:rsid w:val="003D71CA"/>
    <w:rsid w:val="003E2439"/>
    <w:rsid w:val="003F47F2"/>
    <w:rsid w:val="003F7D4E"/>
    <w:rsid w:val="00413351"/>
    <w:rsid w:val="00425DB2"/>
    <w:rsid w:val="00443173"/>
    <w:rsid w:val="0044400A"/>
    <w:rsid w:val="00454835"/>
    <w:rsid w:val="004561E7"/>
    <w:rsid w:val="00464B32"/>
    <w:rsid w:val="00473934"/>
    <w:rsid w:val="004852FC"/>
    <w:rsid w:val="004876F6"/>
    <w:rsid w:val="00491C71"/>
    <w:rsid w:val="00492703"/>
    <w:rsid w:val="00493B10"/>
    <w:rsid w:val="00494ED9"/>
    <w:rsid w:val="004A300E"/>
    <w:rsid w:val="004A415C"/>
    <w:rsid w:val="004B200A"/>
    <w:rsid w:val="004B66A3"/>
    <w:rsid w:val="004C3BEE"/>
    <w:rsid w:val="004C491F"/>
    <w:rsid w:val="004E6415"/>
    <w:rsid w:val="004E713D"/>
    <w:rsid w:val="004E73B9"/>
    <w:rsid w:val="00515372"/>
    <w:rsid w:val="0054587F"/>
    <w:rsid w:val="005517B2"/>
    <w:rsid w:val="005560A5"/>
    <w:rsid w:val="00582754"/>
    <w:rsid w:val="00585F34"/>
    <w:rsid w:val="005A5A09"/>
    <w:rsid w:val="005C53D4"/>
    <w:rsid w:val="005E0558"/>
    <w:rsid w:val="005E1ADF"/>
    <w:rsid w:val="005E1E05"/>
    <w:rsid w:val="005E4165"/>
    <w:rsid w:val="005E6FB7"/>
    <w:rsid w:val="005F4B6A"/>
    <w:rsid w:val="005F74BB"/>
    <w:rsid w:val="005F7BBF"/>
    <w:rsid w:val="0060776C"/>
    <w:rsid w:val="00620324"/>
    <w:rsid w:val="0063273B"/>
    <w:rsid w:val="00646214"/>
    <w:rsid w:val="006703F8"/>
    <w:rsid w:val="006761D5"/>
    <w:rsid w:val="00676B29"/>
    <w:rsid w:val="006773B4"/>
    <w:rsid w:val="006836CC"/>
    <w:rsid w:val="00696811"/>
    <w:rsid w:val="006A0B21"/>
    <w:rsid w:val="006B3AE9"/>
    <w:rsid w:val="006D04F2"/>
    <w:rsid w:val="006D0688"/>
    <w:rsid w:val="006E6F2A"/>
    <w:rsid w:val="0070080C"/>
    <w:rsid w:val="00701DBC"/>
    <w:rsid w:val="007139E5"/>
    <w:rsid w:val="00723D5E"/>
    <w:rsid w:val="007671B4"/>
    <w:rsid w:val="00773A8C"/>
    <w:rsid w:val="0078262D"/>
    <w:rsid w:val="007B1FBD"/>
    <w:rsid w:val="007B6ABF"/>
    <w:rsid w:val="007C0CE3"/>
    <w:rsid w:val="007E00CC"/>
    <w:rsid w:val="0080179B"/>
    <w:rsid w:val="00802743"/>
    <w:rsid w:val="00802DBF"/>
    <w:rsid w:val="00803872"/>
    <w:rsid w:val="00814E58"/>
    <w:rsid w:val="008164F2"/>
    <w:rsid w:val="00826C38"/>
    <w:rsid w:val="008343FE"/>
    <w:rsid w:val="0083474B"/>
    <w:rsid w:val="0084123D"/>
    <w:rsid w:val="00841D59"/>
    <w:rsid w:val="00851368"/>
    <w:rsid w:val="0085229C"/>
    <w:rsid w:val="008708BF"/>
    <w:rsid w:val="00875DD6"/>
    <w:rsid w:val="00892033"/>
    <w:rsid w:val="008925A9"/>
    <w:rsid w:val="00894A40"/>
    <w:rsid w:val="00896814"/>
    <w:rsid w:val="00897335"/>
    <w:rsid w:val="008A031A"/>
    <w:rsid w:val="008B4C24"/>
    <w:rsid w:val="008C4102"/>
    <w:rsid w:val="008D0598"/>
    <w:rsid w:val="008E1B15"/>
    <w:rsid w:val="008F5546"/>
    <w:rsid w:val="008F775A"/>
    <w:rsid w:val="00903AD0"/>
    <w:rsid w:val="0090517C"/>
    <w:rsid w:val="00917DA6"/>
    <w:rsid w:val="009212FB"/>
    <w:rsid w:val="00921A7B"/>
    <w:rsid w:val="00925E14"/>
    <w:rsid w:val="0092769D"/>
    <w:rsid w:val="00933BA0"/>
    <w:rsid w:val="00966015"/>
    <w:rsid w:val="0098065E"/>
    <w:rsid w:val="00984A34"/>
    <w:rsid w:val="009A4184"/>
    <w:rsid w:val="009B1DA8"/>
    <w:rsid w:val="009B33B6"/>
    <w:rsid w:val="009C012D"/>
    <w:rsid w:val="009C190E"/>
    <w:rsid w:val="009D50D9"/>
    <w:rsid w:val="009E4419"/>
    <w:rsid w:val="00A15FA7"/>
    <w:rsid w:val="00A2444F"/>
    <w:rsid w:val="00A55D43"/>
    <w:rsid w:val="00A5669B"/>
    <w:rsid w:val="00A76156"/>
    <w:rsid w:val="00A91EA5"/>
    <w:rsid w:val="00AA60A0"/>
    <w:rsid w:val="00AB46CF"/>
    <w:rsid w:val="00AD78A6"/>
    <w:rsid w:val="00AE6D9E"/>
    <w:rsid w:val="00AF17B2"/>
    <w:rsid w:val="00AF3620"/>
    <w:rsid w:val="00B10224"/>
    <w:rsid w:val="00B45591"/>
    <w:rsid w:val="00B60FAB"/>
    <w:rsid w:val="00B93BC8"/>
    <w:rsid w:val="00BA6A76"/>
    <w:rsid w:val="00BB6AA4"/>
    <w:rsid w:val="00C118F9"/>
    <w:rsid w:val="00C12E4A"/>
    <w:rsid w:val="00C42339"/>
    <w:rsid w:val="00C4723D"/>
    <w:rsid w:val="00C47E63"/>
    <w:rsid w:val="00C56BFC"/>
    <w:rsid w:val="00C6070E"/>
    <w:rsid w:val="00C62CE1"/>
    <w:rsid w:val="00C81B64"/>
    <w:rsid w:val="00C85C79"/>
    <w:rsid w:val="00C923DC"/>
    <w:rsid w:val="00C93F04"/>
    <w:rsid w:val="00C96A8D"/>
    <w:rsid w:val="00CA0628"/>
    <w:rsid w:val="00CA4523"/>
    <w:rsid w:val="00CB0451"/>
    <w:rsid w:val="00CC1C2A"/>
    <w:rsid w:val="00CC29DE"/>
    <w:rsid w:val="00CC2A45"/>
    <w:rsid w:val="00CC3A32"/>
    <w:rsid w:val="00CC7CCF"/>
    <w:rsid w:val="00CE1D8B"/>
    <w:rsid w:val="00CF76E4"/>
    <w:rsid w:val="00D03B93"/>
    <w:rsid w:val="00D04488"/>
    <w:rsid w:val="00D05B9C"/>
    <w:rsid w:val="00D20676"/>
    <w:rsid w:val="00D23F14"/>
    <w:rsid w:val="00D50610"/>
    <w:rsid w:val="00D51D5F"/>
    <w:rsid w:val="00D55075"/>
    <w:rsid w:val="00D553AB"/>
    <w:rsid w:val="00D61A8F"/>
    <w:rsid w:val="00D61CC9"/>
    <w:rsid w:val="00D63AC0"/>
    <w:rsid w:val="00D820B4"/>
    <w:rsid w:val="00D87AA2"/>
    <w:rsid w:val="00D91C68"/>
    <w:rsid w:val="00D948D8"/>
    <w:rsid w:val="00DB514F"/>
    <w:rsid w:val="00DC3CD5"/>
    <w:rsid w:val="00DC7802"/>
    <w:rsid w:val="00DD5204"/>
    <w:rsid w:val="00DE0423"/>
    <w:rsid w:val="00DE0C0D"/>
    <w:rsid w:val="00DE328E"/>
    <w:rsid w:val="00E05EED"/>
    <w:rsid w:val="00E103B1"/>
    <w:rsid w:val="00E10D86"/>
    <w:rsid w:val="00E11A83"/>
    <w:rsid w:val="00E16974"/>
    <w:rsid w:val="00E21900"/>
    <w:rsid w:val="00E227A8"/>
    <w:rsid w:val="00E255E5"/>
    <w:rsid w:val="00E36169"/>
    <w:rsid w:val="00E400A6"/>
    <w:rsid w:val="00E5671E"/>
    <w:rsid w:val="00E5712E"/>
    <w:rsid w:val="00E6016A"/>
    <w:rsid w:val="00E7168F"/>
    <w:rsid w:val="00E71901"/>
    <w:rsid w:val="00E72B2D"/>
    <w:rsid w:val="00E73E76"/>
    <w:rsid w:val="00E77AF3"/>
    <w:rsid w:val="00E80F5A"/>
    <w:rsid w:val="00EA3B37"/>
    <w:rsid w:val="00EC5E5B"/>
    <w:rsid w:val="00EF47B1"/>
    <w:rsid w:val="00EF4AFE"/>
    <w:rsid w:val="00F044D7"/>
    <w:rsid w:val="00F10101"/>
    <w:rsid w:val="00F230F5"/>
    <w:rsid w:val="00F2451A"/>
    <w:rsid w:val="00F26F13"/>
    <w:rsid w:val="00F361D3"/>
    <w:rsid w:val="00F472E5"/>
    <w:rsid w:val="00F51FEF"/>
    <w:rsid w:val="00F52445"/>
    <w:rsid w:val="00F52AA0"/>
    <w:rsid w:val="00F57059"/>
    <w:rsid w:val="00FA0B4C"/>
    <w:rsid w:val="00FA4FA4"/>
    <w:rsid w:val="00FB62CF"/>
    <w:rsid w:val="00FB68C7"/>
    <w:rsid w:val="00FC0620"/>
    <w:rsid w:val="00FD7F1E"/>
    <w:rsid w:val="00FE79CC"/>
    <w:rsid w:val="00FF3340"/>
    <w:rsid w:val="00FF3ECB"/>
    <w:rsid w:val="4FD26A46"/>
    <w:rsid w:val="622E2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0BA3CDB9"/>
  <w15:chartTrackingRefBased/>
  <w15:docId w15:val="{9569FFEB-BDD6-4D35-AF0B-03F2C0882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1D5"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  <w:szCs w:val="20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sz w:val="28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sz w:val="36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Tahoma" w:hAnsi="Tahoma" w:cs="Tahoma"/>
      <w:b/>
      <w:bCs/>
      <w:sz w:val="44"/>
    </w:rPr>
  </w:style>
  <w:style w:type="paragraph" w:styleId="Ttulo5">
    <w:name w:val="heading 5"/>
    <w:basedOn w:val="Normal"/>
    <w:next w:val="Normal"/>
    <w:qFormat/>
    <w:pPr>
      <w:keepNext/>
      <w:ind w:firstLine="2552"/>
      <w:outlineLvl w:val="4"/>
    </w:pPr>
    <w:rPr>
      <w:sz w:val="28"/>
    </w:rPr>
  </w:style>
  <w:style w:type="paragraph" w:styleId="Ttulo6">
    <w:name w:val="heading 6"/>
    <w:basedOn w:val="Normal"/>
    <w:next w:val="Normal"/>
    <w:qFormat/>
    <w:pPr>
      <w:keepNext/>
      <w:spacing w:before="120" w:line="360" w:lineRule="auto"/>
      <w:jc w:val="center"/>
      <w:outlineLvl w:val="5"/>
    </w:pPr>
    <w:rPr>
      <w:rFonts w:ascii="Courier New" w:hAnsi="Courier New"/>
      <w:b/>
      <w:bCs/>
      <w:szCs w:val="20"/>
    </w:rPr>
  </w:style>
  <w:style w:type="paragraph" w:styleId="Ttulo7">
    <w:name w:val="heading 7"/>
    <w:basedOn w:val="Normal"/>
    <w:next w:val="Normal"/>
    <w:qFormat/>
    <w:pPr>
      <w:keepNext/>
      <w:spacing w:before="120"/>
      <w:jc w:val="center"/>
      <w:outlineLvl w:val="6"/>
    </w:pPr>
    <w:rPr>
      <w:b/>
      <w:bCs/>
      <w:sz w:val="16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num" w:pos="426"/>
      </w:tabs>
      <w:spacing w:line="340" w:lineRule="exact"/>
      <w:ind w:left="426" w:hanging="426"/>
      <w:jc w:val="center"/>
      <w:outlineLvl w:val="8"/>
    </w:pPr>
    <w:rPr>
      <w:rFonts w:ascii="Comic Sans MS" w:hAnsi="Comic Sans MS"/>
      <w:b/>
      <w:sz w:val="32"/>
      <w:szCs w:val="20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pPr>
      <w:jc w:val="both"/>
    </w:pPr>
    <w:rPr>
      <w:szCs w:val="20"/>
    </w:rPr>
  </w:style>
  <w:style w:type="character" w:styleId="Hyperlink">
    <w:name w:val="Hyperlink"/>
    <w:basedOn w:val="Fontepargpadro"/>
    <w:rPr>
      <w:color w:val="0000FF"/>
      <w:u w:val="single"/>
    </w:rPr>
  </w:style>
  <w:style w:type="paragraph" w:styleId="Recuodecorpodetexto3">
    <w:name w:val="Body Text Indent 3"/>
    <w:basedOn w:val="Normal"/>
    <w:pPr>
      <w:spacing w:line="288" w:lineRule="auto"/>
      <w:ind w:left="425"/>
      <w:jc w:val="both"/>
    </w:pPr>
    <w:rPr>
      <w:noProof/>
      <w:sz w:val="26"/>
      <w:szCs w:val="20"/>
    </w:rPr>
  </w:style>
  <w:style w:type="paragraph" w:styleId="Corpodetexto2">
    <w:name w:val="Body Text 2"/>
    <w:basedOn w:val="Normal"/>
    <w:pPr>
      <w:jc w:val="center"/>
    </w:pPr>
    <w:rPr>
      <w:sz w:val="28"/>
      <w:szCs w:val="20"/>
    </w:rPr>
  </w:style>
  <w:style w:type="paragraph" w:styleId="Ttulo">
    <w:name w:val="Title"/>
    <w:basedOn w:val="Normal"/>
    <w:qFormat/>
    <w:pPr>
      <w:jc w:val="center"/>
    </w:pPr>
    <w:rPr>
      <w:rFonts w:ascii="Arial" w:hAnsi="Arial"/>
      <w:b/>
      <w:bCs/>
      <w:sz w:val="36"/>
    </w:rPr>
  </w:style>
  <w:style w:type="paragraph" w:styleId="Corpodetexto3">
    <w:name w:val="Body Text 3"/>
    <w:basedOn w:val="Normal"/>
    <w:pPr>
      <w:spacing w:line="288" w:lineRule="auto"/>
      <w:jc w:val="both"/>
    </w:pPr>
    <w:rPr>
      <w:rFonts w:ascii="Courier New" w:hAnsi="Courier New"/>
      <w:sz w:val="22"/>
    </w:rPr>
  </w:style>
  <w:style w:type="paragraph" w:styleId="Subttulo">
    <w:name w:val="Subtitle"/>
    <w:basedOn w:val="Normal"/>
    <w:qFormat/>
    <w:pPr>
      <w:jc w:val="center"/>
    </w:pPr>
    <w:rPr>
      <w:rFonts w:ascii="Arial" w:hAnsi="Arial"/>
      <w:b/>
      <w:bCs/>
      <w:sz w:val="28"/>
    </w:rPr>
  </w:style>
  <w:style w:type="paragraph" w:styleId="Recuodecorpodetexto2">
    <w:name w:val="Body Text Indent 2"/>
    <w:basedOn w:val="Normal"/>
    <w:pPr>
      <w:spacing w:before="120" w:line="360" w:lineRule="auto"/>
      <w:ind w:left="426"/>
      <w:jc w:val="both"/>
    </w:pPr>
    <w:rPr>
      <w:rFonts w:ascii="Courier New" w:hAnsi="Courier New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E227A8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E227A8"/>
    <w:pPr>
      <w:ind w:left="720"/>
      <w:contextualSpacing/>
    </w:pPr>
  </w:style>
  <w:style w:type="table" w:styleId="Tabelacomgrade">
    <w:name w:val="Table Grid"/>
    <w:basedOn w:val="Tabelanormal"/>
    <w:uiPriority w:val="39"/>
    <w:rsid w:val="00E227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CF76E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F76E4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CF76E4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F76E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F76E4"/>
    <w:rPr>
      <w:b/>
      <w:bCs/>
    </w:rPr>
  </w:style>
  <w:style w:type="paragraph" w:styleId="Reviso">
    <w:name w:val="Revision"/>
    <w:hidden/>
    <w:uiPriority w:val="99"/>
    <w:semiHidden/>
    <w:rsid w:val="00464B32"/>
    <w:rPr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31E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31E78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131E78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Fontepargpadro"/>
    <w:rsid w:val="00131E78"/>
  </w:style>
  <w:style w:type="character" w:customStyle="1" w:styleId="hljs-keyword">
    <w:name w:val="hljs-keyword"/>
    <w:basedOn w:val="Fontepargpadro"/>
    <w:rsid w:val="00131E78"/>
  </w:style>
  <w:style w:type="character" w:customStyle="1" w:styleId="hljs-title">
    <w:name w:val="hljs-title"/>
    <w:basedOn w:val="Fontepargpadro"/>
    <w:rsid w:val="00131E78"/>
  </w:style>
  <w:style w:type="character" w:customStyle="1" w:styleId="hljs-string">
    <w:name w:val="hljs-string"/>
    <w:basedOn w:val="Fontepargpadro"/>
    <w:rsid w:val="00131E78"/>
  </w:style>
  <w:style w:type="character" w:customStyle="1" w:styleId="hljs-params">
    <w:name w:val="hljs-params"/>
    <w:basedOn w:val="Fontepargpadro"/>
    <w:rsid w:val="00131E78"/>
  </w:style>
  <w:style w:type="character" w:customStyle="1" w:styleId="hljs-number">
    <w:name w:val="hljs-number"/>
    <w:basedOn w:val="Fontepargpadro"/>
    <w:rsid w:val="00131E78"/>
  </w:style>
  <w:style w:type="character" w:customStyle="1" w:styleId="hljs-builtin">
    <w:name w:val="hljs-built_in"/>
    <w:basedOn w:val="Fontepargpadro"/>
    <w:rsid w:val="00131E78"/>
  </w:style>
  <w:style w:type="character" w:customStyle="1" w:styleId="hljs-meta">
    <w:name w:val="hljs-meta"/>
    <w:basedOn w:val="Fontepargpadro"/>
    <w:rsid w:val="00131E78"/>
  </w:style>
  <w:style w:type="character" w:customStyle="1" w:styleId="language-python">
    <w:name w:val="language-python"/>
    <w:basedOn w:val="Fontepargpadro"/>
    <w:rsid w:val="00131E78"/>
  </w:style>
  <w:style w:type="character" w:customStyle="1" w:styleId="hljs-variable">
    <w:name w:val="hljs-variable"/>
    <w:basedOn w:val="Fontepargpadro"/>
    <w:rsid w:val="0085229C"/>
  </w:style>
  <w:style w:type="paragraph" w:styleId="NormalWeb">
    <w:name w:val="Normal (Web)"/>
    <w:basedOn w:val="Normal"/>
    <w:uiPriority w:val="99"/>
    <w:semiHidden/>
    <w:unhideWhenUsed/>
    <w:rsid w:val="00DB514F"/>
    <w:pPr>
      <w:spacing w:before="100" w:beforeAutospacing="1" w:after="100" w:afterAutospacing="1"/>
    </w:pPr>
  </w:style>
  <w:style w:type="character" w:styleId="Forte">
    <w:name w:val="Strong"/>
    <w:basedOn w:val="Fontepargpadro"/>
    <w:uiPriority w:val="22"/>
    <w:qFormat/>
    <w:rsid w:val="005C53D4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FB68C7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87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2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6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63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7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7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5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4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6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20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9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8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44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47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37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31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6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8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0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3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8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8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8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1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7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5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2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41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6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1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9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20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8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68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4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1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3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52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4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3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9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7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7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0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69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8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57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6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83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7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8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5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76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9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294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422867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676842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38444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010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5249">
          <w:marLeft w:val="720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667">
          <w:marLeft w:val="720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2984">
          <w:marLeft w:val="720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6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8278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7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7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54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3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5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29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49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4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43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11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4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3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97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0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6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1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67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8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8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2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4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5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5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403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8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3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7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1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8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35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8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3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5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7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1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19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9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5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1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1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2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8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83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3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2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9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9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65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0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4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7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8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9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8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4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5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4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8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2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26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8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2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04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7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9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65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4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31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1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8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4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5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82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4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8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25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0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6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2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08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577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4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52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78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2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3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4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2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5441">
          <w:marLeft w:val="706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033">
          <w:marLeft w:val="706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15621">
          <w:marLeft w:val="706"/>
          <w:marRight w:val="0"/>
          <w:marTop w:val="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5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42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5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2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57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8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7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32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5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3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68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8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6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9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64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36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4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1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58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3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4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hyperlink" Target="https://via.placeholder.com/800x4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mesquita\AppData\Local\Microsoft\Windows\INetCache\Content.Outlook\6ABABMJD\Roteiro%20de%20Pra&#769;tica%20-%20Fi&#769;sica%20I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cb3b2f-5927-4b98-82b1-fea2b4072a87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B81252851F28942875D89D2C39F1241" ma:contentTypeVersion="12" ma:contentTypeDescription="Crie um novo documento." ma:contentTypeScope="" ma:versionID="1bbb7fb49ae0d652d5e90569a614205b">
  <xsd:schema xmlns:xsd="http://www.w3.org/2001/XMLSchema" xmlns:xs="http://www.w3.org/2001/XMLSchema" xmlns:p="http://schemas.microsoft.com/office/2006/metadata/properties" xmlns:ns2="aacb3b2f-5927-4b98-82b1-fea2b4072a87" xmlns:ns3="a45d3e5f-3e31-4187-b998-c44ee850df36" targetNamespace="http://schemas.microsoft.com/office/2006/metadata/properties" ma:root="true" ma:fieldsID="ee5c8c4c995d57d71f7d98de25a994a0" ns2:_="" ns3:_="">
    <xsd:import namespace="aacb3b2f-5927-4b98-82b1-fea2b4072a87"/>
    <xsd:import namespace="a45d3e5f-3e31-4187-b998-c44ee850d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b3b2f-5927-4b98-82b1-fea2b4072a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a85b3961-dbc6-48b8-bc39-d3804789286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5d3e5f-3e31-4187-b998-c44ee850d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A69DA6B-AFE2-4EB3-81BB-611FDC7DFA2D}">
  <ds:schemaRefs>
    <ds:schemaRef ds:uri="http://schemas.microsoft.com/office/2006/metadata/properties"/>
    <ds:schemaRef ds:uri="http://schemas.microsoft.com/office/infopath/2007/PartnerControls"/>
    <ds:schemaRef ds:uri="aacb3b2f-5927-4b98-82b1-fea2b4072a87"/>
  </ds:schemaRefs>
</ds:datastoreItem>
</file>

<file path=customXml/itemProps2.xml><?xml version="1.0" encoding="utf-8"?>
<ds:datastoreItem xmlns:ds="http://schemas.openxmlformats.org/officeDocument/2006/customXml" ds:itemID="{4FC22331-3497-41EC-8869-15F59CAA21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b3b2f-5927-4b98-82b1-fea2b4072a87"/>
    <ds:schemaRef ds:uri="a45d3e5f-3e31-4187-b998-c44ee850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50752D4-451A-439A-8A96-F42447FC02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Roteiro de Prática - Física I</Template>
  <TotalTime>153</TotalTime>
  <Pages>10</Pages>
  <Words>1150</Words>
  <Characters>7353</Characters>
  <Application>Microsoft Office Word</Application>
  <DocSecurity>0</DocSecurity>
  <Lines>61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Física Geral e Experimental</vt:lpstr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Física Geral e Experimental</dc:title>
  <dc:subject/>
  <dc:creator>Natalia de Mesquita Matheus</dc:creator>
  <cp:keywords/>
  <dc:description/>
  <cp:lastModifiedBy>Douglas Kukeran Dos Santos</cp:lastModifiedBy>
  <cp:revision>1</cp:revision>
  <cp:lastPrinted>2006-08-31T06:40:00Z</cp:lastPrinted>
  <dcterms:created xsi:type="dcterms:W3CDTF">2025-01-08T15:29:00Z</dcterms:created>
  <dcterms:modified xsi:type="dcterms:W3CDTF">2025-06-09T10:21:00Z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-1929031359</vt:i4>
  </property>
  <property fmtid="{D5CDD505-2E9C-101B-9397-08002B2CF9AE}" pid="3" name="_EmailSubject">
    <vt:lpwstr>Material do Professor - Física I</vt:lpwstr>
  </property>
  <property fmtid="{D5CDD505-2E9C-101B-9397-08002B2CF9AE}" pid="4" name="_AuthorEmail">
    <vt:lpwstr>claudiosoares@bdmg.mg.gov.br</vt:lpwstr>
  </property>
  <property fmtid="{D5CDD505-2E9C-101B-9397-08002B2CF9AE}" pid="5" name="_AuthorEmailDisplayName">
    <vt:lpwstr>Claudio Henrique Soares</vt:lpwstr>
  </property>
  <property fmtid="{D5CDD505-2E9C-101B-9397-08002B2CF9AE}" pid="6" name="ContentTypeId">
    <vt:lpwstr>0x0101004B81252851F28942875D89D2C39F1241</vt:lpwstr>
  </property>
  <property fmtid="{D5CDD505-2E9C-101B-9397-08002B2CF9AE}" pid="7" name="Order">
    <vt:r8>64200</vt:r8>
  </property>
  <property fmtid="{D5CDD505-2E9C-101B-9397-08002B2CF9AE}" pid="8" name="xd_Signature">
    <vt:bool>false</vt:bool>
  </property>
  <property fmtid="{D5CDD505-2E9C-101B-9397-08002B2CF9AE}" pid="9" name="xd_ProgID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_ExtendedDescription">
    <vt:lpwstr/>
  </property>
  <property fmtid="{D5CDD505-2E9C-101B-9397-08002B2CF9AE}" pid="13" name="TriggerFlowInfo">
    <vt:lpwstr/>
  </property>
  <property fmtid="{D5CDD505-2E9C-101B-9397-08002B2CF9AE}" pid="14" name="_ReviewingToolsShownOnce">
    <vt:lpwstr/>
  </property>
  <property fmtid="{D5CDD505-2E9C-101B-9397-08002B2CF9AE}" pid="15" name="MediaServiceImageTags">
    <vt:lpwstr/>
  </property>
</Properties>
</file>